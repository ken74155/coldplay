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7FEDFE" w14:textId="77777777" w:rsidR="00C91B94" w:rsidRDefault="00C91B94" w:rsidP="00855555"/>
    <w:p w14:paraId="05DA066A" w14:textId="77777777" w:rsidR="002E1305" w:rsidRDefault="002E1305" w:rsidP="002E1305">
      <w:pPr>
        <w:pStyle w:val="12"/>
        <w:spacing w:beforeLines="1000" w:before="2400"/>
        <w:jc w:val="right"/>
        <w:rPr>
          <w:sz w:val="64"/>
          <w:szCs w:val="64"/>
        </w:rPr>
      </w:pPr>
    </w:p>
    <w:p w14:paraId="1834BB85" w14:textId="736EB33C" w:rsidR="00C13851" w:rsidRPr="00ED7181" w:rsidRDefault="001C015D" w:rsidP="00A0320A">
      <w:pPr>
        <w:pStyle w:val="12"/>
        <w:wordWrap w:val="0"/>
        <w:spacing w:beforeLines="1000" w:before="2400"/>
        <w:jc w:val="right"/>
        <w:rPr>
          <w:szCs w:val="64"/>
        </w:rPr>
      </w:pPr>
      <w:r>
        <w:rPr>
          <w:rFonts w:hint="eastAsia"/>
          <w:szCs w:val="64"/>
        </w:rPr>
        <w:t>SD training</w:t>
      </w:r>
      <w:r w:rsidR="00A0320A">
        <w:rPr>
          <w:rFonts w:hint="eastAsia"/>
          <w:szCs w:val="64"/>
        </w:rPr>
        <w:t xml:space="preserve"> </w:t>
      </w:r>
    </w:p>
    <w:p w14:paraId="7428DBCC" w14:textId="0BD8CB95" w:rsidR="003B26BC" w:rsidRDefault="001B4F96" w:rsidP="00180E5B">
      <w:pPr>
        <w:pStyle w:val="TitleSub"/>
        <w:wordWrap w:val="0"/>
        <w:spacing w:before="120"/>
        <w:jc w:val="right"/>
      </w:pPr>
      <w:r>
        <w:rPr>
          <w:rFonts w:hint="eastAsia"/>
          <w:sz w:val="56"/>
        </w:rPr>
        <w:t xml:space="preserve">Common </w:t>
      </w:r>
      <w:proofErr w:type="spellStart"/>
      <w:r>
        <w:rPr>
          <w:rFonts w:hint="eastAsia"/>
          <w:sz w:val="56"/>
        </w:rPr>
        <w:t>F</w:t>
      </w:r>
      <w:r w:rsidR="00843C7F">
        <w:rPr>
          <w:rFonts w:hint="eastAsia"/>
          <w:sz w:val="56"/>
        </w:rPr>
        <w:t>ramwork</w:t>
      </w:r>
      <w:proofErr w:type="spellEnd"/>
    </w:p>
    <w:p w14:paraId="0C061BEC" w14:textId="6E4CE455" w:rsidR="003B26BC" w:rsidRDefault="008C3D54" w:rsidP="003B26BC">
      <w:pPr>
        <w:pStyle w:val="1"/>
        <w:spacing w:before="720" w:line="280" w:lineRule="atLeast"/>
        <w:rPr>
          <w:rFonts w:ascii="Times New Roman"/>
          <w:szCs w:val="48"/>
        </w:rPr>
      </w:pPr>
      <w:bookmarkStart w:id="0" w:name="_Toc56419993"/>
      <w:r>
        <w:rPr>
          <w:rFonts w:ascii="Times New Roman" w:hint="eastAsia"/>
          <w:szCs w:val="48"/>
        </w:rPr>
        <w:lastRenderedPageBreak/>
        <w:t xml:space="preserve">Security </w:t>
      </w:r>
      <w:r w:rsidR="009B75D5">
        <w:rPr>
          <w:rFonts w:ascii="Times New Roman" w:hint="eastAsia"/>
          <w:szCs w:val="48"/>
        </w:rPr>
        <w:t>UML</w:t>
      </w:r>
    </w:p>
    <w:p w14:paraId="6169D33F" w14:textId="0E7B15DC" w:rsidR="003B26BC" w:rsidRDefault="003B26BC" w:rsidP="00284DBE"/>
    <w:p w14:paraId="535E1001" w14:textId="0673F8EA" w:rsidR="008001E5" w:rsidRDefault="0094597B" w:rsidP="00F85A56">
      <w:pPr>
        <w:pStyle w:val="3"/>
        <w:rPr>
          <w:rFonts w:hint="eastAsia"/>
        </w:rPr>
      </w:pPr>
      <w:bookmarkStart w:id="1" w:name="_Toc415734404"/>
      <w:r>
        <w:t xml:space="preserve">Athentication </w:t>
      </w:r>
      <w:r w:rsidR="00406838">
        <w:rPr>
          <w:rFonts w:hint="eastAsia"/>
        </w:rPr>
        <w:t>Class diagram</w:t>
      </w:r>
    </w:p>
    <w:p w14:paraId="0DBD170F" w14:textId="26153354" w:rsidR="00A818FE" w:rsidRDefault="00A818FE" w:rsidP="00A818FE">
      <w:pPr>
        <w:rPr>
          <w:rFonts w:hint="eastAsia"/>
        </w:rPr>
      </w:pPr>
      <w:r>
        <w:rPr>
          <w:rFonts w:hint="eastAsia"/>
        </w:rPr>
        <w:t xml:space="preserve">Spring Security </w:t>
      </w:r>
      <w:r>
        <w:rPr>
          <w:rFonts w:hint="eastAsia"/>
        </w:rPr>
        <w:t>使用帳號密碼認證</w:t>
      </w:r>
      <w:r>
        <w:rPr>
          <w:rFonts w:hint="eastAsia"/>
        </w:rPr>
        <w:t>Overview UML</w:t>
      </w:r>
    </w:p>
    <w:p w14:paraId="2A2A4C21" w14:textId="77777777" w:rsidR="00A818FE" w:rsidRPr="00A818FE" w:rsidRDefault="00A818FE" w:rsidP="00A818FE">
      <w:pPr>
        <w:rPr>
          <w:rFonts w:hint="eastAsia"/>
        </w:rPr>
      </w:pPr>
    </w:p>
    <w:p w14:paraId="7A217673" w14:textId="13734E05" w:rsidR="00A818FE" w:rsidRPr="00A818FE" w:rsidRDefault="00A818FE" w:rsidP="00A818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84DE6C" wp14:editId="36C70FFC">
            <wp:extent cx="6480175" cy="375285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6-10-01 15.31.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91DC" w14:textId="30A470A2" w:rsidR="00764BDE" w:rsidRDefault="00DE6C5F" w:rsidP="00764BDE">
      <w:pPr>
        <w:pStyle w:val="3"/>
        <w:rPr>
          <w:rFonts w:hint="eastAsia"/>
        </w:rPr>
      </w:pPr>
      <w:r>
        <w:t xml:space="preserve">Login </w:t>
      </w:r>
      <w:r w:rsidR="00103D8F">
        <w:rPr>
          <w:rFonts w:hint="eastAsia"/>
        </w:rPr>
        <w:t>Sequence diagram</w:t>
      </w:r>
    </w:p>
    <w:p w14:paraId="0E14B367" w14:textId="2103A180" w:rsidR="00103D8F" w:rsidRDefault="00103D8F" w:rsidP="00103D8F">
      <w:pPr>
        <w:pStyle w:val="aff5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t>使用者發出</w:t>
      </w:r>
      <w:r>
        <w:rPr>
          <w:rFonts w:hint="eastAsia"/>
        </w:rPr>
        <w:t>request</w:t>
      </w:r>
    </w:p>
    <w:p w14:paraId="1F0461D8" w14:textId="1D0DBB5A" w:rsidR="00103D8F" w:rsidRDefault="002632E5" w:rsidP="00103D8F">
      <w:pPr>
        <w:pStyle w:val="aff5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t>輸入帳號密碼登入後，由</w:t>
      </w:r>
      <w:proofErr w:type="spellStart"/>
      <w:r w:rsidRPr="002632E5">
        <w:t>FilterSecurityInterceptor</w:t>
      </w:r>
      <w:proofErr w:type="spellEnd"/>
      <w:r>
        <w:rPr>
          <w:rFonts w:hint="eastAsia"/>
        </w:rPr>
        <w:t xml:space="preserve">　攔截</w:t>
      </w:r>
    </w:p>
    <w:p w14:paraId="32D91E7F" w14:textId="1650FD13" w:rsidR="002632E5" w:rsidRDefault="002632E5" w:rsidP="00103D8F">
      <w:pPr>
        <w:pStyle w:val="aff5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t>呼叫</w:t>
      </w:r>
      <w:proofErr w:type="spellStart"/>
      <w:r w:rsidRPr="002632E5">
        <w:t>FilterSecurityInterceptor</w:t>
      </w:r>
      <w:proofErr w:type="spellEnd"/>
      <w:r>
        <w:rPr>
          <w:rFonts w:hint="eastAsia"/>
        </w:rPr>
        <w:t>父類別</w:t>
      </w:r>
      <w:proofErr w:type="spellStart"/>
      <w:r w:rsidRPr="002632E5">
        <w:t>AbstractSecurityInterceptor</w:t>
      </w:r>
      <w:proofErr w:type="spellEnd"/>
      <w:r>
        <w:rPr>
          <w:rFonts w:hint="eastAsia"/>
        </w:rPr>
        <w:t>方法</w:t>
      </w:r>
      <w:proofErr w:type="spellStart"/>
      <w:r w:rsidRPr="002632E5">
        <w:t>beforeInvocation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進行身份驗證</w:t>
      </w:r>
    </w:p>
    <w:p w14:paraId="7829674E" w14:textId="637C6CCE" w:rsidR="002632E5" w:rsidRDefault="002632E5" w:rsidP="00103D8F">
      <w:pPr>
        <w:pStyle w:val="aff5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t>透過</w:t>
      </w:r>
      <w:proofErr w:type="spellStart"/>
      <w:r w:rsidRPr="002632E5">
        <w:t>CustomFilterInvocationDefinitionSource</w:t>
      </w:r>
      <w:proofErr w:type="spellEnd"/>
      <w:r>
        <w:rPr>
          <w:rFonts w:hint="eastAsia"/>
        </w:rPr>
        <w:t>取得系統存取資源</w:t>
      </w:r>
    </w:p>
    <w:p w14:paraId="4B334218" w14:textId="456FCE2A" w:rsidR="00103D8F" w:rsidRDefault="002632E5" w:rsidP="00103D8F">
      <w:pPr>
        <w:pStyle w:val="aff5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t>若未登入由</w:t>
      </w:r>
      <w:proofErr w:type="spellStart"/>
      <w:r w:rsidRPr="002632E5">
        <w:t>AuthenticationManager</w:t>
      </w:r>
      <w:proofErr w:type="spellEnd"/>
      <w:r>
        <w:rPr>
          <w:rFonts w:hint="eastAsia"/>
        </w:rPr>
        <w:t>進行身份認證，實作類別為</w:t>
      </w:r>
      <w:proofErr w:type="spellStart"/>
      <w:r w:rsidRPr="002632E5">
        <w:t>CustomDaoAuthenticationProvider</w:t>
      </w:r>
      <w:proofErr w:type="spellEnd"/>
    </w:p>
    <w:p w14:paraId="6D450549" w14:textId="613C2419" w:rsidR="002632E5" w:rsidRDefault="002632E5" w:rsidP="00103D8F">
      <w:pPr>
        <w:pStyle w:val="aff5"/>
        <w:numPr>
          <w:ilvl w:val="0"/>
          <w:numId w:val="37"/>
        </w:numPr>
        <w:ind w:leftChars="0"/>
        <w:rPr>
          <w:rFonts w:hint="eastAsia"/>
        </w:rPr>
      </w:pPr>
      <w:r>
        <w:rPr>
          <w:rFonts w:hint="eastAsia"/>
        </w:rPr>
        <w:t>比對登入身份存取資源與系統存取資源，比對成功：訪問資源，比對失敗：存取失敗</w:t>
      </w:r>
    </w:p>
    <w:p w14:paraId="087B7E18" w14:textId="77777777" w:rsidR="00103D8F" w:rsidRPr="00103D8F" w:rsidRDefault="00103D8F" w:rsidP="00103D8F">
      <w:pPr>
        <w:rPr>
          <w:rFonts w:hint="eastAsia"/>
        </w:rPr>
      </w:pPr>
    </w:p>
    <w:p w14:paraId="06955B2A" w14:textId="160604AE" w:rsidR="00103D8F" w:rsidRPr="00103D8F" w:rsidRDefault="00103D8F" w:rsidP="00103D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EE4912" wp14:editId="6EA042E2">
            <wp:extent cx="6480175" cy="212471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6-10-01 15.45.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35CA" w14:textId="1E31DDE7" w:rsidR="00512412" w:rsidRDefault="000140F8" w:rsidP="00512412">
      <w:pPr>
        <w:pStyle w:val="3"/>
        <w:rPr>
          <w:rFonts w:hint="eastAsia"/>
        </w:rPr>
      </w:pPr>
      <w:bookmarkStart w:id="2" w:name="_Toc56588374"/>
      <w:bookmarkStart w:id="3" w:name="_Toc68404361"/>
      <w:bookmarkStart w:id="4" w:name="_Toc56420006"/>
      <w:bookmarkEnd w:id="0"/>
      <w:bookmarkEnd w:id="1"/>
      <w:r>
        <w:rPr>
          <w:rFonts w:hint="eastAsia"/>
        </w:rPr>
        <w:lastRenderedPageBreak/>
        <w:t>資料庫設計</w:t>
      </w:r>
    </w:p>
    <w:p w14:paraId="4A7FE567" w14:textId="77777777" w:rsidR="00D27B05" w:rsidRDefault="00D27B05" w:rsidP="00D27B05">
      <w:pPr>
        <w:rPr>
          <w:rFonts w:hint="eastAsia"/>
        </w:rPr>
      </w:pPr>
    </w:p>
    <w:p w14:paraId="27908473" w14:textId="77777777" w:rsidR="00D27B05" w:rsidRDefault="00D27B05" w:rsidP="00D27B05">
      <w:pPr>
        <w:rPr>
          <w:rFonts w:hint="eastAsia"/>
        </w:rPr>
      </w:pPr>
    </w:p>
    <w:p w14:paraId="6E35F60F" w14:textId="77777777" w:rsidR="00D27B05" w:rsidRPr="00D27B05" w:rsidRDefault="00D27B05" w:rsidP="00D27B05">
      <w:pPr>
        <w:rPr>
          <w:rFonts w:hint="eastAsia"/>
        </w:rPr>
      </w:pPr>
    </w:p>
    <w:p w14:paraId="4FA6028E" w14:textId="20799C68" w:rsidR="00D27B05" w:rsidRPr="00D27B05" w:rsidRDefault="00D27B05" w:rsidP="00D27B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720896" wp14:editId="747513A7">
            <wp:extent cx="5139586" cy="312907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6-10-01 16.00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185" cy="31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38B6" w14:textId="3864EA35" w:rsidR="00806470" w:rsidRDefault="00027CB6" w:rsidP="006A3B36">
      <w:pPr>
        <w:pStyle w:val="1"/>
        <w:rPr>
          <w:rFonts w:hint="eastAsia"/>
        </w:rPr>
      </w:pPr>
      <w:r>
        <w:lastRenderedPageBreak/>
        <w:t>READ ME</w:t>
      </w:r>
    </w:p>
    <w:p w14:paraId="54724833" w14:textId="4B726EDE" w:rsidR="00B9742E" w:rsidRDefault="00B9742E" w:rsidP="00B9742E">
      <w:pPr>
        <w:pStyle w:val="aff5"/>
        <w:numPr>
          <w:ilvl w:val="0"/>
          <w:numId w:val="38"/>
        </w:numPr>
        <w:ind w:leftChars="0"/>
        <w:rPr>
          <w:rFonts w:hint="eastAsia"/>
        </w:rPr>
      </w:pPr>
      <w:r>
        <w:rPr>
          <w:rFonts w:hint="eastAsia"/>
        </w:rPr>
        <w:t>執行</w:t>
      </w:r>
      <w:proofErr w:type="spellStart"/>
      <w:r>
        <w:rPr>
          <w:rFonts w:hint="eastAsia"/>
        </w:rPr>
        <w:t>init.sql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建立</w:t>
      </w:r>
      <w:r>
        <w:rPr>
          <w:rFonts w:hint="eastAsia"/>
        </w:rPr>
        <w:t xml:space="preserve">security batch </w:t>
      </w:r>
      <w:r>
        <w:rPr>
          <w:rFonts w:hint="eastAsia"/>
        </w:rPr>
        <w:t>先關</w:t>
      </w:r>
      <w:r>
        <w:rPr>
          <w:rFonts w:hint="eastAsia"/>
        </w:rPr>
        <w:t>table</w:t>
      </w:r>
      <w:r>
        <w:rPr>
          <w:rFonts w:hint="eastAsia"/>
        </w:rPr>
        <w:t>與資料</w:t>
      </w:r>
    </w:p>
    <w:p w14:paraId="61FDABFD" w14:textId="644306C0" w:rsidR="00B9742E" w:rsidRDefault="00B9742E" w:rsidP="00B9742E">
      <w:pPr>
        <w:pStyle w:val="aff5"/>
        <w:numPr>
          <w:ilvl w:val="0"/>
          <w:numId w:val="38"/>
        </w:numPr>
        <w:ind w:leftChars="0"/>
        <w:rPr>
          <w:rFonts w:hint="eastAsia"/>
        </w:rPr>
      </w:pPr>
      <w:r>
        <w:rPr>
          <w:rFonts w:hint="eastAsia"/>
        </w:rPr>
        <w:t>執行</w:t>
      </w:r>
      <w:proofErr w:type="spellStart"/>
      <w:r>
        <w:rPr>
          <w:rFonts w:hint="eastAsia"/>
        </w:rPr>
        <w:t>batch.sql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建立</w:t>
      </w:r>
      <w:r>
        <w:rPr>
          <w:rFonts w:hint="eastAsia"/>
        </w:rPr>
        <w:t xml:space="preserve">batch </w:t>
      </w:r>
      <w:r>
        <w:rPr>
          <w:rFonts w:hint="eastAsia"/>
        </w:rPr>
        <w:t>相關</w:t>
      </w:r>
      <w:r>
        <w:rPr>
          <w:rFonts w:hint="eastAsia"/>
        </w:rPr>
        <w:t>table</w:t>
      </w:r>
    </w:p>
    <w:p w14:paraId="4813E37C" w14:textId="6B050C9E" w:rsidR="00B9742E" w:rsidRDefault="00B9742E" w:rsidP="00B9742E">
      <w:pPr>
        <w:pStyle w:val="aff5"/>
        <w:numPr>
          <w:ilvl w:val="0"/>
          <w:numId w:val="38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下載專案後，可於</w:t>
      </w:r>
      <w:r>
        <w:rPr>
          <w:rFonts w:hint="eastAsia"/>
        </w:rPr>
        <w:t>applicationContext-dataaccess.xml</w:t>
      </w:r>
      <w:r>
        <w:rPr>
          <w:rFonts w:hint="eastAsia"/>
        </w:rPr>
        <w:t>修改</w:t>
      </w:r>
      <w:r>
        <w:rPr>
          <w:rFonts w:hint="eastAsia"/>
        </w:rPr>
        <w:t>database</w:t>
      </w:r>
      <w:r>
        <w:rPr>
          <w:rFonts w:hint="eastAsia"/>
        </w:rPr>
        <w:t>連線資訊</w:t>
      </w:r>
    </w:p>
    <w:p w14:paraId="3E0ADEEB" w14:textId="59EED1B8" w:rsidR="00B9742E" w:rsidRDefault="00B9742E" w:rsidP="00B9742E">
      <w:pPr>
        <w:pStyle w:val="aff5"/>
        <w:numPr>
          <w:ilvl w:val="0"/>
          <w:numId w:val="38"/>
        </w:numPr>
        <w:ind w:leftChars="0"/>
        <w:rPr>
          <w:rFonts w:hint="eastAsia"/>
        </w:rPr>
      </w:pPr>
      <w:r>
        <w:rPr>
          <w:rFonts w:hint="eastAsia"/>
        </w:rPr>
        <w:t>啟動</w:t>
      </w:r>
      <w:r>
        <w:rPr>
          <w:rFonts w:hint="eastAsia"/>
        </w:rPr>
        <w:t>server</w:t>
      </w:r>
      <w:r>
        <w:rPr>
          <w:rFonts w:hint="eastAsia"/>
        </w:rPr>
        <w:t>後，登入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為</w:t>
      </w:r>
      <w:r>
        <w:rPr>
          <w:rFonts w:hint="eastAsia"/>
        </w:rPr>
        <w:t>: http://localhost:{</w:t>
      </w:r>
      <w:proofErr w:type="spellStart"/>
      <w:r>
        <w:rPr>
          <w:rFonts w:hint="eastAsia"/>
        </w:rPr>
        <w:t>prot</w:t>
      </w:r>
      <w:proofErr w:type="spellEnd"/>
      <w:r>
        <w:rPr>
          <w:rFonts w:hint="eastAsia"/>
        </w:rPr>
        <w:t>}/</w:t>
      </w:r>
      <w:proofErr w:type="spellStart"/>
      <w:r>
        <w:rPr>
          <w:rFonts w:hint="eastAsia"/>
        </w:rPr>
        <w:t>btweb</w:t>
      </w:r>
      <w:proofErr w:type="spellEnd"/>
      <w:r>
        <w:rPr>
          <w:rFonts w:hint="eastAsia"/>
        </w:rPr>
        <w:t>/</w:t>
      </w:r>
    </w:p>
    <w:p w14:paraId="4216B32A" w14:textId="77777777" w:rsidR="00B9742E" w:rsidRDefault="00B9742E" w:rsidP="00B9742E"/>
    <w:p w14:paraId="7BE42B45" w14:textId="77777777" w:rsidR="00B9742E" w:rsidRDefault="00B9742E" w:rsidP="00B9742E">
      <w:pPr>
        <w:rPr>
          <w:rFonts w:hint="eastAsia"/>
        </w:rPr>
      </w:pPr>
      <w:r>
        <w:rPr>
          <w:rFonts w:hint="eastAsia"/>
        </w:rPr>
        <w:t>使用者</w:t>
      </w:r>
      <w:r>
        <w:rPr>
          <w:rFonts w:hint="eastAsia"/>
        </w:rPr>
        <w:t>1 : admin/admin@123</w:t>
      </w:r>
    </w:p>
    <w:p w14:paraId="7A60CDBB" w14:textId="7B5CEE2C" w:rsidR="0022010C" w:rsidRDefault="00B9742E" w:rsidP="00B9742E">
      <w:r>
        <w:rPr>
          <w:rFonts w:hint="eastAsia"/>
        </w:rPr>
        <w:t>使用者</w:t>
      </w:r>
      <w:r>
        <w:rPr>
          <w:rFonts w:hint="eastAsia"/>
        </w:rPr>
        <w:t>2 : user1 / user1@123</w:t>
      </w:r>
    </w:p>
    <w:p w14:paraId="4726FE46" w14:textId="77777777" w:rsidR="00B9742E" w:rsidRDefault="00B9742E" w:rsidP="00B9742E"/>
    <w:p w14:paraId="0CDC120F" w14:textId="71AD8FE1" w:rsidR="00B9742E" w:rsidRDefault="00B9742E" w:rsidP="00B9742E">
      <w:pPr>
        <w:rPr>
          <w:rFonts w:hint="eastAsia"/>
        </w:rPr>
      </w:pPr>
      <w:r>
        <w:rPr>
          <w:rFonts w:hint="eastAsia"/>
        </w:rPr>
        <w:t>登入頁面，預設走訪</w:t>
      </w:r>
      <w:proofErr w:type="spellStart"/>
      <w:r>
        <w:rPr>
          <w:rFonts w:hint="eastAsia"/>
        </w:rPr>
        <w:t>index.jsp</w:t>
      </w:r>
      <w:proofErr w:type="spellEnd"/>
    </w:p>
    <w:p w14:paraId="7909774E" w14:textId="21A2B840" w:rsidR="00B9742E" w:rsidRDefault="00B9742E" w:rsidP="00B974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8346C3" wp14:editId="69366441">
            <wp:extent cx="2962115" cy="1739525"/>
            <wp:effectExtent l="0" t="0" r="1016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6-10-01 16.17.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909" cy="17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A10D" w14:textId="77777777" w:rsidR="00B9742E" w:rsidRDefault="00B9742E" w:rsidP="00B9742E">
      <w:pPr>
        <w:rPr>
          <w:rFonts w:hint="eastAsia"/>
        </w:rPr>
      </w:pPr>
    </w:p>
    <w:p w14:paraId="292ED7C4" w14:textId="05183D7E" w:rsidR="00B9742E" w:rsidRDefault="00B9742E" w:rsidP="00B9742E">
      <w:pPr>
        <w:rPr>
          <w:rFonts w:hint="eastAsia"/>
        </w:rPr>
      </w:pPr>
      <w:bookmarkStart w:id="5" w:name="_GoBack"/>
      <w:bookmarkEnd w:id="5"/>
      <w:r>
        <w:rPr>
          <w:rFonts w:hint="eastAsia"/>
        </w:rPr>
        <w:t>存取成功頁面</w:t>
      </w:r>
    </w:p>
    <w:p w14:paraId="3CD72C5A" w14:textId="2142D7E4" w:rsidR="00B9742E" w:rsidRDefault="00B9742E" w:rsidP="00B9742E">
      <w:r>
        <w:rPr>
          <w:rFonts w:hint="eastAsia"/>
          <w:noProof/>
        </w:rPr>
        <w:drawing>
          <wp:inline distT="0" distB="0" distL="0" distR="0" wp14:anchorId="10D9B633" wp14:editId="471526C3">
            <wp:extent cx="2940789" cy="903459"/>
            <wp:effectExtent l="0" t="0" r="5715" b="1143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6-10-01 16.18.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825" cy="9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09CD" w14:textId="77777777" w:rsidR="003F1391" w:rsidRDefault="003F1391">
      <w:pPr>
        <w:rPr>
          <w:rFonts w:hint="eastAsia"/>
        </w:rPr>
      </w:pPr>
    </w:p>
    <w:p w14:paraId="1C611D1F" w14:textId="674FE165" w:rsidR="00B9742E" w:rsidRDefault="00B9742E">
      <w:pPr>
        <w:rPr>
          <w:rFonts w:hint="eastAsia"/>
        </w:rPr>
      </w:pPr>
      <w:r>
        <w:rPr>
          <w:rFonts w:hint="eastAsia"/>
        </w:rPr>
        <w:t>存取失敗頁面</w:t>
      </w:r>
    </w:p>
    <w:p w14:paraId="4A2CF792" w14:textId="555EFDF0" w:rsidR="00B9742E" w:rsidRDefault="00B974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40C20B" wp14:editId="4A32B6C0">
            <wp:extent cx="2940789" cy="1148938"/>
            <wp:effectExtent l="0" t="0" r="571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6-10-01 16.18.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98" cy="116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608E" w14:textId="77777777" w:rsidR="00B9742E" w:rsidRDefault="00B9742E">
      <w:pPr>
        <w:rPr>
          <w:rFonts w:hint="eastAsia"/>
        </w:rPr>
      </w:pPr>
    </w:p>
    <w:p w14:paraId="24A62909" w14:textId="77777777" w:rsidR="003F1391" w:rsidRDefault="003F1391">
      <w:r>
        <w:br w:type="page"/>
      </w:r>
    </w:p>
    <w:p w14:paraId="1C09AA67" w14:textId="1699C84E" w:rsidR="00B9742E" w:rsidRDefault="00B9742E">
      <w:pPr>
        <w:rPr>
          <w:rFonts w:hint="eastAsia"/>
        </w:rPr>
      </w:pPr>
      <w:r>
        <w:rPr>
          <w:rFonts w:hint="eastAsia"/>
        </w:rPr>
        <w:lastRenderedPageBreak/>
        <w:t xml:space="preserve">batch </w:t>
      </w:r>
      <w:proofErr w:type="spellStart"/>
      <w:r>
        <w:rPr>
          <w:rFonts w:hint="eastAsia"/>
        </w:rPr>
        <w:t>dept</w:t>
      </w:r>
      <w:proofErr w:type="spellEnd"/>
      <w:r>
        <w:rPr>
          <w:rFonts w:hint="eastAsia"/>
        </w:rPr>
        <w:t>執行成功頁面</w:t>
      </w:r>
    </w:p>
    <w:p w14:paraId="5BB3F174" w14:textId="70D4724B" w:rsidR="00B9742E" w:rsidRDefault="00B9742E" w:rsidP="00B974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3190F9" wp14:editId="13602315">
            <wp:extent cx="2536899" cy="2661129"/>
            <wp:effectExtent l="0" t="0" r="3175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6-10-01 16.19.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750" cy="26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A096" w14:textId="77777777" w:rsidR="00B9742E" w:rsidRDefault="00B9742E" w:rsidP="00B9742E">
      <w:pPr>
        <w:rPr>
          <w:rFonts w:hint="eastAsia"/>
        </w:rPr>
      </w:pPr>
    </w:p>
    <w:p w14:paraId="576BE6EB" w14:textId="07512CDE" w:rsidR="00B9742E" w:rsidRDefault="00B9742E" w:rsidP="00B9742E">
      <w:pPr>
        <w:rPr>
          <w:rFonts w:hint="eastAsia"/>
        </w:rPr>
      </w:pPr>
      <w:r>
        <w:rPr>
          <w:rFonts w:hint="eastAsia"/>
        </w:rPr>
        <w:t xml:space="preserve">batch </w:t>
      </w:r>
      <w:proofErr w:type="spellStart"/>
      <w:r>
        <w:rPr>
          <w:rFonts w:hint="eastAsia"/>
        </w:rPr>
        <w:t>emp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執行成功頁面</w:t>
      </w:r>
    </w:p>
    <w:p w14:paraId="5CAAB20E" w14:textId="2669EF5D" w:rsidR="006A3B36" w:rsidRPr="0022010C" w:rsidRDefault="00B9742E" w:rsidP="00B974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FE9642" wp14:editId="70A0F2E3">
            <wp:extent cx="3397989" cy="2558564"/>
            <wp:effectExtent l="0" t="0" r="5715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6-10-01 16.20.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25" cy="256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bookmarkEnd w:id="3"/>
    <w:bookmarkEnd w:id="4"/>
    <w:sectPr w:rsidR="006A3B36" w:rsidRPr="0022010C" w:rsidSect="003B26BC">
      <w:headerReference w:type="even" r:id="rId16"/>
      <w:footerReference w:type="even" r:id="rId17"/>
      <w:pgSz w:w="11907" w:h="16840" w:code="9"/>
      <w:pgMar w:top="851" w:right="851" w:bottom="851" w:left="851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9717BF" w14:textId="77777777" w:rsidR="004F2B15" w:rsidRDefault="004F2B15">
      <w:r>
        <w:separator/>
      </w:r>
    </w:p>
  </w:endnote>
  <w:endnote w:type="continuationSeparator" w:id="0">
    <w:p w14:paraId="0AF53B0D" w14:textId="77777777" w:rsidR="004F2B15" w:rsidRDefault="004F2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標楷體">
    <w:altName w:val="宋体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細明體">
    <w:charset w:val="88"/>
    <w:family w:val="auto"/>
    <w:pitch w:val="variable"/>
    <w:sig w:usb0="A00002FF" w:usb1="28CFFCFA" w:usb2="00000016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E8EB4C" w14:textId="77777777" w:rsidR="00013476" w:rsidRDefault="00013476">
    <w:pPr>
      <w:pStyle w:val="a5"/>
      <w:framePr w:wrap="around" w:vAnchor="text" w:hAnchor="margin" w:xAlign="center" w:y="1"/>
      <w:ind w:left="300" w:hanging="100"/>
      <w:rPr>
        <w:rStyle w:val="ae"/>
        <w:sz w:val="24"/>
      </w:rPr>
    </w:pPr>
    <w:r>
      <w:rPr>
        <w:rStyle w:val="ae"/>
        <w:sz w:val="24"/>
      </w:rPr>
      <w:fldChar w:fldCharType="begin"/>
    </w:r>
    <w:r>
      <w:rPr>
        <w:rStyle w:val="ae"/>
        <w:sz w:val="24"/>
      </w:rPr>
      <w:instrText xml:space="preserve">PAGE  </w:instrText>
    </w:r>
    <w:r>
      <w:rPr>
        <w:rStyle w:val="ae"/>
        <w:sz w:val="24"/>
      </w:rPr>
      <w:fldChar w:fldCharType="separate"/>
    </w:r>
    <w:r>
      <w:rPr>
        <w:rStyle w:val="ae"/>
        <w:noProof/>
        <w:sz w:val="24"/>
      </w:rPr>
      <w:t>28</w:t>
    </w:r>
    <w:r>
      <w:rPr>
        <w:rStyle w:val="ae"/>
        <w:sz w:val="24"/>
      </w:rPr>
      <w:fldChar w:fldCharType="end"/>
    </w:r>
  </w:p>
  <w:p w14:paraId="6497A7C3" w14:textId="77777777" w:rsidR="00013476" w:rsidRDefault="00013476">
    <w:pPr>
      <w:pStyle w:val="a5"/>
      <w:pBdr>
        <w:top w:val="single" w:sz="6" w:space="1" w:color="auto"/>
      </w:pBdr>
    </w:pPr>
    <w:r>
      <w:rPr>
        <w:rStyle w:val="ae"/>
        <w:rFonts w:hint="eastAsia"/>
      </w:rPr>
      <w:t xml:space="preserve">                    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45C763" w14:textId="77777777" w:rsidR="004F2B15" w:rsidRDefault="004F2B15">
      <w:r>
        <w:separator/>
      </w:r>
    </w:p>
  </w:footnote>
  <w:footnote w:type="continuationSeparator" w:id="0">
    <w:p w14:paraId="6DAE2B8B" w14:textId="77777777" w:rsidR="004F2B15" w:rsidRDefault="004F2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A34860" w14:textId="77777777" w:rsidR="00013476" w:rsidRDefault="00013476">
    <w:pPr>
      <w:pStyle w:val="a7"/>
      <w:pBdr>
        <w:bottom w:val="single" w:sz="6" w:space="1" w:color="auto"/>
      </w:pBdr>
      <w:tabs>
        <w:tab w:val="clear" w:pos="4320"/>
        <w:tab w:val="clear" w:pos="8640"/>
        <w:tab w:val="right" w:pos="8100"/>
      </w:tabs>
      <w:spacing w:before="48"/>
      <w:jc w:val="right"/>
    </w:pPr>
    <w:r>
      <w:rPr>
        <w:rFonts w:ascii="Times New Roman" w:hAnsi="Times New Roman"/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5752666" wp14:editId="0A4EF252">
              <wp:simplePos x="0" y="0"/>
              <wp:positionH relativeFrom="column">
                <wp:posOffset>51435</wp:posOffset>
              </wp:positionH>
              <wp:positionV relativeFrom="paragraph">
                <wp:posOffset>688340</wp:posOffset>
              </wp:positionV>
              <wp:extent cx="6057900" cy="7886700"/>
              <wp:effectExtent l="0" t="0" r="0" b="0"/>
              <wp:wrapNone/>
              <wp:docPr id="7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57900" cy="788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9A5D6B" w14:textId="77777777" w:rsidR="00013476" w:rsidRDefault="00013476">
                          <w:r>
                            <w:object w:dxaOrig="9482" w:dyaOrig="12605" w14:anchorId="2EA2FD94"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1025" type="#_x0000_t75" style="width:408.4pt;height:541.75pt" o:ole="" filled="t">
                                <v:imagedata r:id="rId1" o:title=""/>
                              </v:shape>
                              <o:OLEObject Type="Embed" ProgID="MSWordArt.2" ShapeID="_x0000_i1025" DrawAspect="Content" ObjectID="_1536844199" r:id="rId2">
                                <o:FieldCodes>\s</o:FieldCodes>
                              </o:OLEObject>
                            </w:objec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752666" id="_x0000_t202" coordsize="21600,21600" o:spt="202" path="m0,0l0,21600,21600,21600,21600,0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4.05pt;margin-top:54.2pt;width:477pt;height:621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" filled="f" stroked="f">
              <v:textbox>
                <w:txbxContent>
                  <w:p w14:paraId="519A5D6B" w14:textId="77777777" w:rsidR="00013476" w:rsidRDefault="00013476">
                    <w:r>
                      <w:object w:dxaOrig="9482" w:dyaOrig="12605" w14:anchorId="2EA2FD94">
                        <v:shape id="_x0000_i1025" type="#_x0000_t75" style="width:408.4pt;height:541.75pt" o:ole="" filled="t">
                          <v:imagedata r:id="rId1" o:title=""/>
                        </v:shape>
                        <o:OLEObject Type="Embed" ProgID="MSWordArt.2" ShapeID="_x0000_i1025" DrawAspect="Content" ObjectID="_1536844199" r:id="rId3">
                          <o:FieldCodes>\s</o:FieldCodes>
                        </o:OLEObject>
                      </w:object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/>
        <w:b w:val="0"/>
        <w:bCs/>
        <w:noProof/>
        <w:sz w:val="28"/>
      </w:rPr>
      <w:drawing>
        <wp:inline distT="0" distB="0" distL="0" distR="0" wp14:anchorId="11B2F069" wp14:editId="18BD9D9A">
          <wp:extent cx="1214755" cy="306705"/>
          <wp:effectExtent l="0" t="0" r="4445" b="0"/>
          <wp:docPr id="123" name="圖片 123" descr="凌群電腦+英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凌群電腦+英文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4755" cy="3067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/>
        <w:b w:val="0"/>
        <w:bCs/>
        <w:sz w:val="28"/>
      </w:rPr>
      <w:t xml:space="preserve"> </w:t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2E388BEE"/>
    <w:lvl w:ilvl="0">
      <w:start w:val="1"/>
      <w:numFmt w:val="decimal"/>
      <w:pStyle w:val="1"/>
      <w:lvlText w:val="%1."/>
      <w:lvlJc w:val="left"/>
      <w:pPr>
        <w:ind w:left="142" w:firstLine="0"/>
      </w:pPr>
      <w:rPr>
        <w:rFonts w:ascii="Arial Black" w:eastAsia="標楷體" w:hAnsi="Arial Black" w:hint="default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  <w:b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  <w:b w:val="0"/>
      </w:rPr>
    </w:lvl>
    <w:lvl w:ilvl="3">
      <w:start w:val="1"/>
      <w:numFmt w:val="decimal"/>
      <w:pStyle w:val="4"/>
      <w:lvlText w:val="%1.%2.%3.%4"/>
      <w:lvlJc w:val="left"/>
      <w:pPr>
        <w:ind w:left="3828" w:firstLine="0"/>
      </w:pPr>
      <w:rPr>
        <w:rFonts w:hint="eastAsia"/>
        <w:i w:val="0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  <w:color w:val="auto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00141D42"/>
    <w:multiLevelType w:val="hybridMultilevel"/>
    <w:tmpl w:val="9B769C28"/>
    <w:lvl w:ilvl="0" w:tplc="0872453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DD0E96"/>
    <w:multiLevelType w:val="hybridMultilevel"/>
    <w:tmpl w:val="C630BEE4"/>
    <w:lvl w:ilvl="0" w:tplc="6A140D0A">
      <w:start w:val="1"/>
      <w:numFmt w:val="bullet"/>
      <w:pStyle w:val="Table-Bullet-Sym1"/>
      <w:lvlText w:val=""/>
      <w:lvlJc w:val="left"/>
      <w:pPr>
        <w:tabs>
          <w:tab w:val="num" w:pos="397"/>
        </w:tabs>
        <w:ind w:left="397" w:hanging="3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17"/>
        </w:tabs>
        <w:ind w:left="1017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497"/>
        </w:tabs>
        <w:ind w:left="14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77"/>
        </w:tabs>
        <w:ind w:left="19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57"/>
        </w:tabs>
        <w:ind w:left="24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37"/>
        </w:tabs>
        <w:ind w:left="29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17"/>
        </w:tabs>
        <w:ind w:left="34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97"/>
        </w:tabs>
        <w:ind w:left="38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77"/>
        </w:tabs>
        <w:ind w:left="4377" w:hanging="480"/>
      </w:pPr>
      <w:rPr>
        <w:rFonts w:ascii="Wingdings" w:hAnsi="Wingdings" w:hint="default"/>
      </w:rPr>
    </w:lvl>
  </w:abstractNum>
  <w:abstractNum w:abstractNumId="3">
    <w:nsid w:val="07EB7BBD"/>
    <w:multiLevelType w:val="hybridMultilevel"/>
    <w:tmpl w:val="C248DADE"/>
    <w:lvl w:ilvl="0" w:tplc="0FF0E4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1D0169A"/>
    <w:multiLevelType w:val="hybridMultilevel"/>
    <w:tmpl w:val="27506F48"/>
    <w:lvl w:ilvl="0" w:tplc="0409000F">
      <w:start w:val="1"/>
      <w:numFmt w:val="decimal"/>
      <w:lvlText w:val="%1."/>
      <w:lvlJc w:val="left"/>
      <w:pPr>
        <w:ind w:left="119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0" w:hanging="480"/>
      </w:pPr>
      <w:rPr>
        <w:rFonts w:ascii="Wingdings" w:hAnsi="Wingdings" w:hint="default"/>
      </w:rPr>
    </w:lvl>
  </w:abstractNum>
  <w:abstractNum w:abstractNumId="5">
    <w:nsid w:val="18496A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9807921"/>
    <w:multiLevelType w:val="hybridMultilevel"/>
    <w:tmpl w:val="69AA1A5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9D70E11"/>
    <w:multiLevelType w:val="hybridMultilevel"/>
    <w:tmpl w:val="B64AE2B0"/>
    <w:lvl w:ilvl="0" w:tplc="0409000B">
      <w:start w:val="1"/>
      <w:numFmt w:val="bullet"/>
      <w:lvlText w:val=""/>
      <w:lvlJc w:val="left"/>
      <w:pPr>
        <w:ind w:left="11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6" w:hanging="480"/>
      </w:pPr>
      <w:rPr>
        <w:rFonts w:ascii="Wingdings" w:hAnsi="Wingdings" w:hint="default"/>
      </w:rPr>
    </w:lvl>
  </w:abstractNum>
  <w:abstractNum w:abstractNumId="8">
    <w:nsid w:val="22182FA2"/>
    <w:multiLevelType w:val="hybridMultilevel"/>
    <w:tmpl w:val="BF361EFA"/>
    <w:lvl w:ilvl="0" w:tplc="17488652">
      <w:start w:val="1"/>
      <w:numFmt w:val="bullet"/>
      <w:pStyle w:val="Bullet3"/>
      <w:lvlText w:val=""/>
      <w:lvlJc w:val="left"/>
      <w:pPr>
        <w:tabs>
          <w:tab w:val="num" w:pos="1800"/>
        </w:tabs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>
    <w:nsid w:val="23576D63"/>
    <w:multiLevelType w:val="hybridMultilevel"/>
    <w:tmpl w:val="61FC7E4A"/>
    <w:lvl w:ilvl="0" w:tplc="0450E3A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5707288"/>
    <w:multiLevelType w:val="hybridMultilevel"/>
    <w:tmpl w:val="332C99D6"/>
    <w:lvl w:ilvl="0" w:tplc="04090001">
      <w:start w:val="1"/>
      <w:numFmt w:val="bullet"/>
      <w:lvlText w:val=""/>
      <w:lvlJc w:val="left"/>
      <w:pPr>
        <w:ind w:left="11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80"/>
      </w:pPr>
      <w:rPr>
        <w:rFonts w:ascii="Wingdings" w:hAnsi="Wingdings" w:hint="default"/>
      </w:rPr>
    </w:lvl>
  </w:abstractNum>
  <w:abstractNum w:abstractNumId="11">
    <w:nsid w:val="277E37F1"/>
    <w:multiLevelType w:val="hybridMultilevel"/>
    <w:tmpl w:val="7E1C7478"/>
    <w:lvl w:ilvl="0" w:tplc="04090001">
      <w:start w:val="1"/>
      <w:numFmt w:val="bullet"/>
      <w:lvlText w:val=""/>
      <w:lvlJc w:val="left"/>
      <w:pPr>
        <w:ind w:left="11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80"/>
      </w:pPr>
      <w:rPr>
        <w:rFonts w:ascii="Wingdings" w:hAnsi="Wingdings" w:hint="default"/>
      </w:rPr>
    </w:lvl>
  </w:abstractNum>
  <w:abstractNum w:abstractNumId="12">
    <w:nsid w:val="27FF27F5"/>
    <w:multiLevelType w:val="hybridMultilevel"/>
    <w:tmpl w:val="4FA6E6DC"/>
    <w:lvl w:ilvl="0" w:tplc="04090001">
      <w:start w:val="1"/>
      <w:numFmt w:val="bullet"/>
      <w:lvlText w:val=""/>
      <w:lvlJc w:val="left"/>
      <w:pPr>
        <w:ind w:left="14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>
    <w:nsid w:val="281014E0"/>
    <w:multiLevelType w:val="hybridMultilevel"/>
    <w:tmpl w:val="C7A6BF5C"/>
    <w:lvl w:ilvl="0" w:tplc="ADB0DBC0">
      <w:start w:val="1"/>
      <w:numFmt w:val="decimal"/>
      <w:pStyle w:val="Table-Bullet-1"/>
      <w:lvlText w:val="%1."/>
      <w:lvlJc w:val="left"/>
      <w:pPr>
        <w:tabs>
          <w:tab w:val="num" w:pos="397"/>
        </w:tabs>
        <w:ind w:left="397" w:hanging="34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>
    <w:nsid w:val="29CA7041"/>
    <w:multiLevelType w:val="hybridMultilevel"/>
    <w:tmpl w:val="9C98D8D4"/>
    <w:lvl w:ilvl="0" w:tplc="04090001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15">
    <w:nsid w:val="2C0F70CD"/>
    <w:multiLevelType w:val="multilevel"/>
    <w:tmpl w:val="CEC60B92"/>
    <w:lvl w:ilvl="0">
      <w:start w:val="1"/>
      <w:numFmt w:val="decimal"/>
      <w:lvlText w:val="%1."/>
      <w:lvlJc w:val="left"/>
      <w:pPr>
        <w:ind w:left="1190" w:hanging="48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59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5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0" w:hanging="1800"/>
      </w:pPr>
      <w:rPr>
        <w:rFonts w:hint="default"/>
      </w:rPr>
    </w:lvl>
  </w:abstractNum>
  <w:abstractNum w:abstractNumId="16">
    <w:nsid w:val="2D391A54"/>
    <w:multiLevelType w:val="hybridMultilevel"/>
    <w:tmpl w:val="7494B7AC"/>
    <w:lvl w:ilvl="0" w:tplc="5830A402">
      <w:start w:val="1"/>
      <w:numFmt w:val="taiwaneseCountingThousand"/>
      <w:pStyle w:val="a"/>
      <w:lvlText w:val="附件%1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>
    <w:nsid w:val="306847A0"/>
    <w:multiLevelType w:val="hybridMultilevel"/>
    <w:tmpl w:val="28221358"/>
    <w:lvl w:ilvl="0" w:tplc="D2B02066">
      <w:start w:val="1"/>
      <w:numFmt w:val="bullet"/>
      <w:pStyle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8">
    <w:nsid w:val="312760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318C753A"/>
    <w:multiLevelType w:val="hybridMultilevel"/>
    <w:tmpl w:val="E6C80F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38B6637D"/>
    <w:multiLevelType w:val="multilevel"/>
    <w:tmpl w:val="0409001D"/>
    <w:lvl w:ilvl="0">
      <w:start w:val="1"/>
      <w:numFmt w:val="decimal"/>
      <w:lvlText w:val="%1"/>
      <w:lvlJc w:val="left"/>
      <w:pPr>
        <w:ind w:left="366" w:hanging="425"/>
      </w:pPr>
    </w:lvl>
    <w:lvl w:ilvl="1">
      <w:start w:val="1"/>
      <w:numFmt w:val="decimal"/>
      <w:lvlText w:val="%1.%2"/>
      <w:lvlJc w:val="left"/>
      <w:pPr>
        <w:ind w:left="933" w:hanging="567"/>
      </w:pPr>
    </w:lvl>
    <w:lvl w:ilvl="2">
      <w:start w:val="1"/>
      <w:numFmt w:val="decimal"/>
      <w:lvlText w:val="%1.%2.%3"/>
      <w:lvlJc w:val="left"/>
      <w:pPr>
        <w:ind w:left="1359" w:hanging="567"/>
      </w:pPr>
    </w:lvl>
    <w:lvl w:ilvl="3">
      <w:start w:val="1"/>
      <w:numFmt w:val="decimal"/>
      <w:lvlText w:val="%1.%2.%3.%4"/>
      <w:lvlJc w:val="left"/>
      <w:pPr>
        <w:ind w:left="1925" w:hanging="708"/>
      </w:pPr>
    </w:lvl>
    <w:lvl w:ilvl="4">
      <w:start w:val="1"/>
      <w:numFmt w:val="decimal"/>
      <w:lvlText w:val="%1.%2.%3.%4.%5"/>
      <w:lvlJc w:val="left"/>
      <w:pPr>
        <w:ind w:left="2492" w:hanging="850"/>
      </w:pPr>
    </w:lvl>
    <w:lvl w:ilvl="5">
      <w:start w:val="1"/>
      <w:numFmt w:val="decimal"/>
      <w:lvlText w:val="%1.%2.%3.%4.%5.%6"/>
      <w:lvlJc w:val="left"/>
      <w:pPr>
        <w:ind w:left="3201" w:hanging="1134"/>
      </w:pPr>
    </w:lvl>
    <w:lvl w:ilvl="6">
      <w:start w:val="1"/>
      <w:numFmt w:val="decimal"/>
      <w:lvlText w:val="%1.%2.%3.%4.%5.%6.%7"/>
      <w:lvlJc w:val="left"/>
      <w:pPr>
        <w:ind w:left="3768" w:hanging="1276"/>
      </w:pPr>
    </w:lvl>
    <w:lvl w:ilvl="7">
      <w:start w:val="1"/>
      <w:numFmt w:val="decimal"/>
      <w:lvlText w:val="%1.%2.%3.%4.%5.%6.%7.%8"/>
      <w:lvlJc w:val="left"/>
      <w:pPr>
        <w:ind w:left="4335" w:hanging="1418"/>
      </w:pPr>
    </w:lvl>
    <w:lvl w:ilvl="8">
      <w:start w:val="1"/>
      <w:numFmt w:val="decimal"/>
      <w:lvlText w:val="%1.%2.%3.%4.%5.%6.%7.%8.%9"/>
      <w:lvlJc w:val="left"/>
      <w:pPr>
        <w:ind w:left="5043" w:hanging="1700"/>
      </w:pPr>
    </w:lvl>
  </w:abstractNum>
  <w:abstractNum w:abstractNumId="21">
    <w:nsid w:val="38E03260"/>
    <w:multiLevelType w:val="hybridMultilevel"/>
    <w:tmpl w:val="593CEF70"/>
    <w:lvl w:ilvl="0" w:tplc="04090001">
      <w:start w:val="1"/>
      <w:numFmt w:val="bullet"/>
      <w:lvlText w:val=""/>
      <w:lvlJc w:val="left"/>
      <w:pPr>
        <w:ind w:left="11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80"/>
      </w:pPr>
      <w:rPr>
        <w:rFonts w:ascii="Wingdings" w:hAnsi="Wingdings" w:hint="default"/>
      </w:rPr>
    </w:lvl>
  </w:abstractNum>
  <w:abstractNum w:abstractNumId="22">
    <w:nsid w:val="39194108"/>
    <w:multiLevelType w:val="hybridMultilevel"/>
    <w:tmpl w:val="AA5AD642"/>
    <w:lvl w:ilvl="0" w:tplc="2014019A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3C3507AC"/>
    <w:multiLevelType w:val="hybridMultilevel"/>
    <w:tmpl w:val="4E4E81C8"/>
    <w:lvl w:ilvl="0" w:tplc="04090001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6" w:hanging="480"/>
      </w:pPr>
    </w:lvl>
    <w:lvl w:ilvl="2" w:tplc="0409001B" w:tentative="1">
      <w:start w:val="1"/>
      <w:numFmt w:val="lowerRoman"/>
      <w:lvlText w:val="%3."/>
      <w:lvlJc w:val="right"/>
      <w:pPr>
        <w:ind w:left="2166" w:hanging="480"/>
      </w:pPr>
    </w:lvl>
    <w:lvl w:ilvl="3" w:tplc="0409000F" w:tentative="1">
      <w:start w:val="1"/>
      <w:numFmt w:val="decimal"/>
      <w:lvlText w:val="%4."/>
      <w:lvlJc w:val="left"/>
      <w:pPr>
        <w:ind w:left="26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6" w:hanging="480"/>
      </w:pPr>
    </w:lvl>
    <w:lvl w:ilvl="5" w:tplc="0409001B" w:tentative="1">
      <w:start w:val="1"/>
      <w:numFmt w:val="lowerRoman"/>
      <w:lvlText w:val="%6."/>
      <w:lvlJc w:val="right"/>
      <w:pPr>
        <w:ind w:left="3606" w:hanging="480"/>
      </w:pPr>
    </w:lvl>
    <w:lvl w:ilvl="6" w:tplc="0409000F" w:tentative="1">
      <w:start w:val="1"/>
      <w:numFmt w:val="decimal"/>
      <w:lvlText w:val="%7."/>
      <w:lvlJc w:val="left"/>
      <w:pPr>
        <w:ind w:left="40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6" w:hanging="480"/>
      </w:pPr>
    </w:lvl>
    <w:lvl w:ilvl="8" w:tplc="0409001B" w:tentative="1">
      <w:start w:val="1"/>
      <w:numFmt w:val="lowerRoman"/>
      <w:lvlText w:val="%9."/>
      <w:lvlJc w:val="right"/>
      <w:pPr>
        <w:ind w:left="5046" w:hanging="480"/>
      </w:pPr>
    </w:lvl>
  </w:abstractNum>
  <w:abstractNum w:abstractNumId="24">
    <w:nsid w:val="3F501D33"/>
    <w:multiLevelType w:val="hybridMultilevel"/>
    <w:tmpl w:val="E54A08D8"/>
    <w:lvl w:ilvl="0" w:tplc="04090009">
      <w:start w:val="1"/>
      <w:numFmt w:val="bullet"/>
      <w:lvlText w:val=""/>
      <w:lvlJc w:val="left"/>
      <w:pPr>
        <w:ind w:left="11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80"/>
      </w:pPr>
      <w:rPr>
        <w:rFonts w:ascii="Wingdings" w:hAnsi="Wingdings" w:hint="default"/>
      </w:rPr>
    </w:lvl>
  </w:abstractNum>
  <w:abstractNum w:abstractNumId="25">
    <w:nsid w:val="417854CE"/>
    <w:multiLevelType w:val="hybridMultilevel"/>
    <w:tmpl w:val="D1D69A46"/>
    <w:lvl w:ilvl="0" w:tplc="EBEEB700">
      <w:start w:val="1"/>
      <w:numFmt w:val="bullet"/>
      <w:pStyle w:val="Bullet2"/>
      <w:lvlText w:val=""/>
      <w:lvlJc w:val="left"/>
      <w:pPr>
        <w:tabs>
          <w:tab w:val="num" w:pos="1800"/>
        </w:tabs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6">
    <w:nsid w:val="445C30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4476332A"/>
    <w:multiLevelType w:val="multilevel"/>
    <w:tmpl w:val="26168298"/>
    <w:lvl w:ilvl="0">
      <w:start w:val="3"/>
      <w:numFmt w:val="decimal"/>
      <w:lvlText w:val="%1."/>
      <w:lvlJc w:val="left"/>
      <w:pPr>
        <w:ind w:left="1190" w:hanging="48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59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5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0" w:hanging="1800"/>
      </w:pPr>
      <w:rPr>
        <w:rFonts w:hint="default"/>
      </w:rPr>
    </w:lvl>
  </w:abstractNum>
  <w:abstractNum w:abstractNumId="28">
    <w:nsid w:val="45644072"/>
    <w:multiLevelType w:val="hybridMultilevel"/>
    <w:tmpl w:val="BB74E7A6"/>
    <w:lvl w:ilvl="0" w:tplc="9C584C46">
      <w:start w:val="1"/>
      <w:numFmt w:val="decimal"/>
      <w:lvlText w:val="%1."/>
      <w:lvlJc w:val="left"/>
      <w:pPr>
        <w:ind w:left="10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6" w:hanging="480"/>
      </w:pPr>
    </w:lvl>
    <w:lvl w:ilvl="2" w:tplc="0409001B" w:tentative="1">
      <w:start w:val="1"/>
      <w:numFmt w:val="lowerRoman"/>
      <w:lvlText w:val="%3."/>
      <w:lvlJc w:val="right"/>
      <w:pPr>
        <w:ind w:left="2166" w:hanging="480"/>
      </w:pPr>
    </w:lvl>
    <w:lvl w:ilvl="3" w:tplc="0409000F" w:tentative="1">
      <w:start w:val="1"/>
      <w:numFmt w:val="decimal"/>
      <w:lvlText w:val="%4."/>
      <w:lvlJc w:val="left"/>
      <w:pPr>
        <w:ind w:left="26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6" w:hanging="480"/>
      </w:pPr>
    </w:lvl>
    <w:lvl w:ilvl="5" w:tplc="0409001B" w:tentative="1">
      <w:start w:val="1"/>
      <w:numFmt w:val="lowerRoman"/>
      <w:lvlText w:val="%6."/>
      <w:lvlJc w:val="right"/>
      <w:pPr>
        <w:ind w:left="3606" w:hanging="480"/>
      </w:pPr>
    </w:lvl>
    <w:lvl w:ilvl="6" w:tplc="0409000F" w:tentative="1">
      <w:start w:val="1"/>
      <w:numFmt w:val="decimal"/>
      <w:lvlText w:val="%7."/>
      <w:lvlJc w:val="left"/>
      <w:pPr>
        <w:ind w:left="40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6" w:hanging="480"/>
      </w:pPr>
    </w:lvl>
    <w:lvl w:ilvl="8" w:tplc="0409001B" w:tentative="1">
      <w:start w:val="1"/>
      <w:numFmt w:val="lowerRoman"/>
      <w:lvlText w:val="%9."/>
      <w:lvlJc w:val="right"/>
      <w:pPr>
        <w:ind w:left="5046" w:hanging="480"/>
      </w:pPr>
    </w:lvl>
  </w:abstractNum>
  <w:abstractNum w:abstractNumId="29">
    <w:nsid w:val="4ABA0385"/>
    <w:multiLevelType w:val="hybridMultilevel"/>
    <w:tmpl w:val="D09C716A"/>
    <w:lvl w:ilvl="0" w:tplc="6CD8F1AA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0">
    <w:nsid w:val="4C397C41"/>
    <w:multiLevelType w:val="hybridMultilevel"/>
    <w:tmpl w:val="45A89D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59B37431"/>
    <w:multiLevelType w:val="hybridMultilevel"/>
    <w:tmpl w:val="60B0B94A"/>
    <w:lvl w:ilvl="0" w:tplc="9C584C46">
      <w:start w:val="1"/>
      <w:numFmt w:val="decimal"/>
      <w:lvlText w:val="%1."/>
      <w:lvlJc w:val="left"/>
      <w:pPr>
        <w:ind w:left="10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6" w:hanging="480"/>
      </w:pPr>
    </w:lvl>
    <w:lvl w:ilvl="2" w:tplc="0409001B" w:tentative="1">
      <w:start w:val="1"/>
      <w:numFmt w:val="lowerRoman"/>
      <w:lvlText w:val="%3."/>
      <w:lvlJc w:val="right"/>
      <w:pPr>
        <w:ind w:left="2166" w:hanging="480"/>
      </w:pPr>
    </w:lvl>
    <w:lvl w:ilvl="3" w:tplc="0409000F" w:tentative="1">
      <w:start w:val="1"/>
      <w:numFmt w:val="decimal"/>
      <w:lvlText w:val="%4."/>
      <w:lvlJc w:val="left"/>
      <w:pPr>
        <w:ind w:left="26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6" w:hanging="480"/>
      </w:pPr>
    </w:lvl>
    <w:lvl w:ilvl="5" w:tplc="0409001B" w:tentative="1">
      <w:start w:val="1"/>
      <w:numFmt w:val="lowerRoman"/>
      <w:lvlText w:val="%6."/>
      <w:lvlJc w:val="right"/>
      <w:pPr>
        <w:ind w:left="3606" w:hanging="480"/>
      </w:pPr>
    </w:lvl>
    <w:lvl w:ilvl="6" w:tplc="0409000F" w:tentative="1">
      <w:start w:val="1"/>
      <w:numFmt w:val="decimal"/>
      <w:lvlText w:val="%7."/>
      <w:lvlJc w:val="left"/>
      <w:pPr>
        <w:ind w:left="40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6" w:hanging="480"/>
      </w:pPr>
    </w:lvl>
    <w:lvl w:ilvl="8" w:tplc="0409001B" w:tentative="1">
      <w:start w:val="1"/>
      <w:numFmt w:val="lowerRoman"/>
      <w:lvlText w:val="%9."/>
      <w:lvlJc w:val="right"/>
      <w:pPr>
        <w:ind w:left="5046" w:hanging="480"/>
      </w:pPr>
    </w:lvl>
  </w:abstractNum>
  <w:abstractNum w:abstractNumId="32">
    <w:nsid w:val="653269A4"/>
    <w:multiLevelType w:val="hybridMultilevel"/>
    <w:tmpl w:val="F5C6668A"/>
    <w:lvl w:ilvl="0" w:tplc="C422E57E">
      <w:start w:val="1"/>
      <w:numFmt w:val="bullet"/>
      <w:pStyle w:val="a0"/>
      <w:lvlText w:val=""/>
      <w:lvlJc w:val="left"/>
      <w:pPr>
        <w:tabs>
          <w:tab w:val="num" w:pos="760"/>
        </w:tabs>
        <w:ind w:left="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40"/>
        </w:tabs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20"/>
        </w:tabs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00"/>
        </w:tabs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80"/>
        </w:tabs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60"/>
        </w:tabs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40"/>
        </w:tabs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20"/>
        </w:tabs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00"/>
        </w:tabs>
        <w:ind w:left="4600" w:hanging="480"/>
      </w:pPr>
      <w:rPr>
        <w:rFonts w:ascii="Wingdings" w:hAnsi="Wingdings" w:hint="default"/>
      </w:rPr>
    </w:lvl>
  </w:abstractNum>
  <w:abstractNum w:abstractNumId="33">
    <w:nsid w:val="6C9D22B9"/>
    <w:multiLevelType w:val="hybridMultilevel"/>
    <w:tmpl w:val="AB8EF62A"/>
    <w:lvl w:ilvl="0" w:tplc="9C584C46">
      <w:start w:val="1"/>
      <w:numFmt w:val="decimal"/>
      <w:lvlText w:val="%1."/>
      <w:lvlJc w:val="left"/>
      <w:pPr>
        <w:ind w:left="10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D3A28DA"/>
    <w:multiLevelType w:val="hybridMultilevel"/>
    <w:tmpl w:val="75860A52"/>
    <w:lvl w:ilvl="0" w:tplc="04090001">
      <w:start w:val="1"/>
      <w:numFmt w:val="bullet"/>
      <w:lvlText w:val=""/>
      <w:lvlJc w:val="left"/>
      <w:pPr>
        <w:ind w:left="11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80"/>
      </w:pPr>
      <w:rPr>
        <w:rFonts w:ascii="Wingdings" w:hAnsi="Wingdings" w:hint="default"/>
      </w:rPr>
    </w:lvl>
  </w:abstractNum>
  <w:abstractNum w:abstractNumId="35">
    <w:nsid w:val="6DB0533C"/>
    <w:multiLevelType w:val="hybridMultilevel"/>
    <w:tmpl w:val="A7BC4DAA"/>
    <w:lvl w:ilvl="0" w:tplc="9C584C46">
      <w:start w:val="1"/>
      <w:numFmt w:val="decimal"/>
      <w:lvlText w:val="%1."/>
      <w:lvlJc w:val="left"/>
      <w:pPr>
        <w:ind w:left="10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6" w:hanging="480"/>
      </w:pPr>
    </w:lvl>
    <w:lvl w:ilvl="2" w:tplc="0409001B" w:tentative="1">
      <w:start w:val="1"/>
      <w:numFmt w:val="lowerRoman"/>
      <w:lvlText w:val="%3."/>
      <w:lvlJc w:val="right"/>
      <w:pPr>
        <w:ind w:left="2166" w:hanging="480"/>
      </w:pPr>
    </w:lvl>
    <w:lvl w:ilvl="3" w:tplc="0409000F" w:tentative="1">
      <w:start w:val="1"/>
      <w:numFmt w:val="decimal"/>
      <w:lvlText w:val="%4."/>
      <w:lvlJc w:val="left"/>
      <w:pPr>
        <w:ind w:left="26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6" w:hanging="480"/>
      </w:pPr>
    </w:lvl>
    <w:lvl w:ilvl="5" w:tplc="0409001B" w:tentative="1">
      <w:start w:val="1"/>
      <w:numFmt w:val="lowerRoman"/>
      <w:lvlText w:val="%6."/>
      <w:lvlJc w:val="right"/>
      <w:pPr>
        <w:ind w:left="3606" w:hanging="480"/>
      </w:pPr>
    </w:lvl>
    <w:lvl w:ilvl="6" w:tplc="0409000F" w:tentative="1">
      <w:start w:val="1"/>
      <w:numFmt w:val="decimal"/>
      <w:lvlText w:val="%7."/>
      <w:lvlJc w:val="left"/>
      <w:pPr>
        <w:ind w:left="40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6" w:hanging="480"/>
      </w:pPr>
    </w:lvl>
    <w:lvl w:ilvl="8" w:tplc="0409001B" w:tentative="1">
      <w:start w:val="1"/>
      <w:numFmt w:val="lowerRoman"/>
      <w:lvlText w:val="%9."/>
      <w:lvlJc w:val="right"/>
      <w:pPr>
        <w:ind w:left="5046" w:hanging="480"/>
      </w:pPr>
    </w:lvl>
  </w:abstractNum>
  <w:abstractNum w:abstractNumId="36">
    <w:nsid w:val="7E183DC8"/>
    <w:multiLevelType w:val="hybridMultilevel"/>
    <w:tmpl w:val="F4060EA2"/>
    <w:lvl w:ilvl="0" w:tplc="B90CA11A">
      <w:start w:val="1"/>
      <w:numFmt w:val="decimal"/>
      <w:lvlText w:val="%1."/>
      <w:lvlJc w:val="left"/>
      <w:pPr>
        <w:ind w:left="1086" w:hanging="360"/>
      </w:pPr>
      <w:rPr>
        <w:rFonts w:hint="default"/>
        <w:color w:val="343535"/>
      </w:rPr>
    </w:lvl>
    <w:lvl w:ilvl="1" w:tplc="04090019" w:tentative="1">
      <w:start w:val="1"/>
      <w:numFmt w:val="ideographTraditional"/>
      <w:lvlText w:val="%2、"/>
      <w:lvlJc w:val="left"/>
      <w:pPr>
        <w:ind w:left="1686" w:hanging="480"/>
      </w:pPr>
    </w:lvl>
    <w:lvl w:ilvl="2" w:tplc="0409001B" w:tentative="1">
      <w:start w:val="1"/>
      <w:numFmt w:val="lowerRoman"/>
      <w:lvlText w:val="%3."/>
      <w:lvlJc w:val="right"/>
      <w:pPr>
        <w:ind w:left="2166" w:hanging="480"/>
      </w:pPr>
    </w:lvl>
    <w:lvl w:ilvl="3" w:tplc="0409000F" w:tentative="1">
      <w:start w:val="1"/>
      <w:numFmt w:val="decimal"/>
      <w:lvlText w:val="%4."/>
      <w:lvlJc w:val="left"/>
      <w:pPr>
        <w:ind w:left="26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6" w:hanging="480"/>
      </w:pPr>
    </w:lvl>
    <w:lvl w:ilvl="5" w:tplc="0409001B" w:tentative="1">
      <w:start w:val="1"/>
      <w:numFmt w:val="lowerRoman"/>
      <w:lvlText w:val="%6."/>
      <w:lvlJc w:val="right"/>
      <w:pPr>
        <w:ind w:left="3606" w:hanging="480"/>
      </w:pPr>
    </w:lvl>
    <w:lvl w:ilvl="6" w:tplc="0409000F" w:tentative="1">
      <w:start w:val="1"/>
      <w:numFmt w:val="decimal"/>
      <w:lvlText w:val="%7."/>
      <w:lvlJc w:val="left"/>
      <w:pPr>
        <w:ind w:left="40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6" w:hanging="480"/>
      </w:pPr>
    </w:lvl>
    <w:lvl w:ilvl="8" w:tplc="0409001B" w:tentative="1">
      <w:start w:val="1"/>
      <w:numFmt w:val="lowerRoman"/>
      <w:lvlText w:val="%9."/>
      <w:lvlJc w:val="right"/>
      <w:pPr>
        <w:ind w:left="5046" w:hanging="480"/>
      </w:pPr>
    </w:lvl>
  </w:abstractNum>
  <w:num w:numId="1">
    <w:abstractNumId w:val="0"/>
  </w:num>
  <w:num w:numId="2">
    <w:abstractNumId w:val="25"/>
  </w:num>
  <w:num w:numId="3">
    <w:abstractNumId w:val="17"/>
  </w:num>
  <w:num w:numId="4">
    <w:abstractNumId w:val="8"/>
  </w:num>
  <w:num w:numId="5">
    <w:abstractNumId w:val="2"/>
  </w:num>
  <w:num w:numId="6">
    <w:abstractNumId w:val="13"/>
  </w:num>
  <w:num w:numId="7">
    <w:abstractNumId w:val="32"/>
  </w:num>
  <w:num w:numId="8">
    <w:abstractNumId w:val="16"/>
  </w:num>
  <w:num w:numId="9">
    <w:abstractNumId w:val="18"/>
  </w:num>
  <w:num w:numId="10">
    <w:abstractNumId w:val="26"/>
  </w:num>
  <w:num w:numId="11">
    <w:abstractNumId w:val="5"/>
  </w:num>
  <w:num w:numId="12">
    <w:abstractNumId w:val="20"/>
  </w:num>
  <w:num w:numId="13">
    <w:abstractNumId w:val="3"/>
  </w:num>
  <w:num w:numId="14">
    <w:abstractNumId w:val="22"/>
  </w:num>
  <w:num w:numId="15">
    <w:abstractNumId w:val="21"/>
  </w:num>
  <w:num w:numId="16">
    <w:abstractNumId w:val="4"/>
  </w:num>
  <w:num w:numId="17">
    <w:abstractNumId w:val="31"/>
  </w:num>
  <w:num w:numId="18">
    <w:abstractNumId w:val="35"/>
  </w:num>
  <w:num w:numId="19">
    <w:abstractNumId w:val="7"/>
  </w:num>
  <w:num w:numId="20">
    <w:abstractNumId w:val="36"/>
  </w:num>
  <w:num w:numId="21">
    <w:abstractNumId w:val="28"/>
  </w:num>
  <w:num w:numId="22">
    <w:abstractNumId w:val="33"/>
  </w:num>
  <w:num w:numId="23">
    <w:abstractNumId w:val="23"/>
  </w:num>
  <w:num w:numId="24">
    <w:abstractNumId w:val="19"/>
  </w:num>
  <w:num w:numId="25">
    <w:abstractNumId w:val="14"/>
  </w:num>
  <w:num w:numId="26">
    <w:abstractNumId w:val="10"/>
  </w:num>
  <w:num w:numId="27">
    <w:abstractNumId w:val="11"/>
  </w:num>
  <w:num w:numId="28">
    <w:abstractNumId w:val="34"/>
  </w:num>
  <w:num w:numId="29">
    <w:abstractNumId w:val="12"/>
  </w:num>
  <w:num w:numId="30">
    <w:abstractNumId w:val="29"/>
  </w:num>
  <w:num w:numId="31">
    <w:abstractNumId w:val="24"/>
  </w:num>
  <w:num w:numId="32">
    <w:abstractNumId w:val="27"/>
  </w:num>
  <w:num w:numId="33">
    <w:abstractNumId w:val="15"/>
  </w:num>
  <w:num w:numId="34">
    <w:abstractNumId w:val="6"/>
  </w:num>
  <w:num w:numId="35">
    <w:abstractNumId w:val="30"/>
  </w:num>
  <w:num w:numId="36">
    <w:abstractNumId w:val="0"/>
  </w:num>
  <w:num w:numId="37">
    <w:abstractNumId w:val="9"/>
  </w:num>
  <w:num w:numId="38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hideSpellingErrors/>
  <w:activeWritingStyle w:appName="MSWord" w:lang="en-US" w:vendorID="8" w:dllVersion="513" w:checkStyle="0"/>
  <w:proofState w:spelling="clean" w:grammar="clean"/>
  <w:attachedTemplate r:id="rId1"/>
  <w:defaultTabStop w:val="5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362"/>
    <w:rsid w:val="000003E4"/>
    <w:rsid w:val="000006E2"/>
    <w:rsid w:val="000008DF"/>
    <w:rsid w:val="00000EA0"/>
    <w:rsid w:val="00001002"/>
    <w:rsid w:val="0000115D"/>
    <w:rsid w:val="00002762"/>
    <w:rsid w:val="00003566"/>
    <w:rsid w:val="000035C9"/>
    <w:rsid w:val="00003C15"/>
    <w:rsid w:val="00004D59"/>
    <w:rsid w:val="00004EF2"/>
    <w:rsid w:val="00004FBC"/>
    <w:rsid w:val="00005B7C"/>
    <w:rsid w:val="00005CAF"/>
    <w:rsid w:val="00005E47"/>
    <w:rsid w:val="00006858"/>
    <w:rsid w:val="00006AED"/>
    <w:rsid w:val="00006F05"/>
    <w:rsid w:val="00007657"/>
    <w:rsid w:val="0000773B"/>
    <w:rsid w:val="0000787A"/>
    <w:rsid w:val="000079D2"/>
    <w:rsid w:val="00007CFD"/>
    <w:rsid w:val="00007D1E"/>
    <w:rsid w:val="00007E1B"/>
    <w:rsid w:val="000102DE"/>
    <w:rsid w:val="000103B3"/>
    <w:rsid w:val="00010686"/>
    <w:rsid w:val="00011A17"/>
    <w:rsid w:val="00011BD5"/>
    <w:rsid w:val="00012B25"/>
    <w:rsid w:val="00012E62"/>
    <w:rsid w:val="00012EA8"/>
    <w:rsid w:val="00013278"/>
    <w:rsid w:val="00013476"/>
    <w:rsid w:val="00013961"/>
    <w:rsid w:val="00013BAF"/>
    <w:rsid w:val="00013EF4"/>
    <w:rsid w:val="000140F8"/>
    <w:rsid w:val="00014242"/>
    <w:rsid w:val="0001435B"/>
    <w:rsid w:val="00015FA7"/>
    <w:rsid w:val="000160A7"/>
    <w:rsid w:val="00016607"/>
    <w:rsid w:val="000178CD"/>
    <w:rsid w:val="0002017A"/>
    <w:rsid w:val="00020B5F"/>
    <w:rsid w:val="00020D0B"/>
    <w:rsid w:val="000212B2"/>
    <w:rsid w:val="000214B1"/>
    <w:rsid w:val="0002229B"/>
    <w:rsid w:val="0002280E"/>
    <w:rsid w:val="00022BE7"/>
    <w:rsid w:val="00022CC5"/>
    <w:rsid w:val="000231E9"/>
    <w:rsid w:val="000237B9"/>
    <w:rsid w:val="000239EB"/>
    <w:rsid w:val="00023E45"/>
    <w:rsid w:val="000240FE"/>
    <w:rsid w:val="00024A9E"/>
    <w:rsid w:val="0002550C"/>
    <w:rsid w:val="00025555"/>
    <w:rsid w:val="00025851"/>
    <w:rsid w:val="0002595E"/>
    <w:rsid w:val="00025CC3"/>
    <w:rsid w:val="00025CD9"/>
    <w:rsid w:val="00025E6F"/>
    <w:rsid w:val="00025EBF"/>
    <w:rsid w:val="00026292"/>
    <w:rsid w:val="0002679F"/>
    <w:rsid w:val="00026D67"/>
    <w:rsid w:val="0002740B"/>
    <w:rsid w:val="00027620"/>
    <w:rsid w:val="00027A4B"/>
    <w:rsid w:val="00027A67"/>
    <w:rsid w:val="00027CB6"/>
    <w:rsid w:val="0003064B"/>
    <w:rsid w:val="0003087D"/>
    <w:rsid w:val="00031405"/>
    <w:rsid w:val="0003179D"/>
    <w:rsid w:val="00031F60"/>
    <w:rsid w:val="00032123"/>
    <w:rsid w:val="000322C7"/>
    <w:rsid w:val="00032383"/>
    <w:rsid w:val="0003243F"/>
    <w:rsid w:val="00032A4B"/>
    <w:rsid w:val="00032B9C"/>
    <w:rsid w:val="0003365D"/>
    <w:rsid w:val="000339FF"/>
    <w:rsid w:val="00034206"/>
    <w:rsid w:val="00034A7F"/>
    <w:rsid w:val="00034F09"/>
    <w:rsid w:val="00035094"/>
    <w:rsid w:val="000351B4"/>
    <w:rsid w:val="000353C4"/>
    <w:rsid w:val="0003563A"/>
    <w:rsid w:val="00035C0A"/>
    <w:rsid w:val="00036314"/>
    <w:rsid w:val="00036481"/>
    <w:rsid w:val="00036638"/>
    <w:rsid w:val="00036711"/>
    <w:rsid w:val="000372D4"/>
    <w:rsid w:val="00037706"/>
    <w:rsid w:val="000378D8"/>
    <w:rsid w:val="00037AB4"/>
    <w:rsid w:val="0004012F"/>
    <w:rsid w:val="000402E7"/>
    <w:rsid w:val="00040D1A"/>
    <w:rsid w:val="0004126A"/>
    <w:rsid w:val="00041E98"/>
    <w:rsid w:val="00041F63"/>
    <w:rsid w:val="000420B7"/>
    <w:rsid w:val="0004220A"/>
    <w:rsid w:val="00042429"/>
    <w:rsid w:val="00043396"/>
    <w:rsid w:val="000434F6"/>
    <w:rsid w:val="0004392E"/>
    <w:rsid w:val="00043973"/>
    <w:rsid w:val="0004405E"/>
    <w:rsid w:val="0004472A"/>
    <w:rsid w:val="0004490E"/>
    <w:rsid w:val="00044B94"/>
    <w:rsid w:val="00044B99"/>
    <w:rsid w:val="00044E80"/>
    <w:rsid w:val="0004594C"/>
    <w:rsid w:val="00045990"/>
    <w:rsid w:val="00046335"/>
    <w:rsid w:val="0004665A"/>
    <w:rsid w:val="000467B6"/>
    <w:rsid w:val="00046E7B"/>
    <w:rsid w:val="00046FBB"/>
    <w:rsid w:val="000470C3"/>
    <w:rsid w:val="00050A0A"/>
    <w:rsid w:val="00050A2B"/>
    <w:rsid w:val="00050C05"/>
    <w:rsid w:val="0005133A"/>
    <w:rsid w:val="000519BD"/>
    <w:rsid w:val="00051B63"/>
    <w:rsid w:val="00051BEE"/>
    <w:rsid w:val="00051D24"/>
    <w:rsid w:val="00052451"/>
    <w:rsid w:val="000528D0"/>
    <w:rsid w:val="00052A4D"/>
    <w:rsid w:val="00052B38"/>
    <w:rsid w:val="00052C65"/>
    <w:rsid w:val="00052E66"/>
    <w:rsid w:val="00052E8E"/>
    <w:rsid w:val="00052EEE"/>
    <w:rsid w:val="000531D9"/>
    <w:rsid w:val="00053AFF"/>
    <w:rsid w:val="00053F4B"/>
    <w:rsid w:val="00053F4E"/>
    <w:rsid w:val="00054571"/>
    <w:rsid w:val="0005457C"/>
    <w:rsid w:val="00054DF9"/>
    <w:rsid w:val="00054F9F"/>
    <w:rsid w:val="00055D91"/>
    <w:rsid w:val="00056014"/>
    <w:rsid w:val="00056100"/>
    <w:rsid w:val="000565FB"/>
    <w:rsid w:val="00056622"/>
    <w:rsid w:val="000566FF"/>
    <w:rsid w:val="000572B8"/>
    <w:rsid w:val="0005765C"/>
    <w:rsid w:val="00057D5B"/>
    <w:rsid w:val="00057FD0"/>
    <w:rsid w:val="000600C5"/>
    <w:rsid w:val="000601D7"/>
    <w:rsid w:val="000606E2"/>
    <w:rsid w:val="000608B6"/>
    <w:rsid w:val="00060E6F"/>
    <w:rsid w:val="00061142"/>
    <w:rsid w:val="00062419"/>
    <w:rsid w:val="00062564"/>
    <w:rsid w:val="000626AD"/>
    <w:rsid w:val="00062E86"/>
    <w:rsid w:val="00063177"/>
    <w:rsid w:val="00063408"/>
    <w:rsid w:val="00063538"/>
    <w:rsid w:val="000635A5"/>
    <w:rsid w:val="00063D53"/>
    <w:rsid w:val="00064367"/>
    <w:rsid w:val="0006457C"/>
    <w:rsid w:val="00064A09"/>
    <w:rsid w:val="0006551C"/>
    <w:rsid w:val="00065F34"/>
    <w:rsid w:val="00066130"/>
    <w:rsid w:val="0006639C"/>
    <w:rsid w:val="0006664D"/>
    <w:rsid w:val="0006713F"/>
    <w:rsid w:val="00067CCA"/>
    <w:rsid w:val="0007021D"/>
    <w:rsid w:val="000702D0"/>
    <w:rsid w:val="00070872"/>
    <w:rsid w:val="000708C0"/>
    <w:rsid w:val="0007094D"/>
    <w:rsid w:val="000709B0"/>
    <w:rsid w:val="00070EAA"/>
    <w:rsid w:val="00070F04"/>
    <w:rsid w:val="000719B4"/>
    <w:rsid w:val="00071AE2"/>
    <w:rsid w:val="00071C4C"/>
    <w:rsid w:val="00071E06"/>
    <w:rsid w:val="00071EA6"/>
    <w:rsid w:val="00072247"/>
    <w:rsid w:val="000722BE"/>
    <w:rsid w:val="000722E6"/>
    <w:rsid w:val="00072AC4"/>
    <w:rsid w:val="00072ACA"/>
    <w:rsid w:val="00072E50"/>
    <w:rsid w:val="00073094"/>
    <w:rsid w:val="000732D2"/>
    <w:rsid w:val="000732E4"/>
    <w:rsid w:val="00073CE8"/>
    <w:rsid w:val="00073D03"/>
    <w:rsid w:val="00073D27"/>
    <w:rsid w:val="00073E9C"/>
    <w:rsid w:val="000744F6"/>
    <w:rsid w:val="00074E46"/>
    <w:rsid w:val="00074F03"/>
    <w:rsid w:val="000751A3"/>
    <w:rsid w:val="00075D2E"/>
    <w:rsid w:val="00075E87"/>
    <w:rsid w:val="00075F4A"/>
    <w:rsid w:val="0007636D"/>
    <w:rsid w:val="000766CD"/>
    <w:rsid w:val="000772DE"/>
    <w:rsid w:val="00080052"/>
    <w:rsid w:val="000802CA"/>
    <w:rsid w:val="0008161E"/>
    <w:rsid w:val="000817CC"/>
    <w:rsid w:val="000819BB"/>
    <w:rsid w:val="00081DED"/>
    <w:rsid w:val="00081DF7"/>
    <w:rsid w:val="000828BA"/>
    <w:rsid w:val="00082F28"/>
    <w:rsid w:val="000838BD"/>
    <w:rsid w:val="00083A08"/>
    <w:rsid w:val="00083A70"/>
    <w:rsid w:val="00083B2D"/>
    <w:rsid w:val="00084374"/>
    <w:rsid w:val="00084611"/>
    <w:rsid w:val="00084662"/>
    <w:rsid w:val="00084843"/>
    <w:rsid w:val="00084F6B"/>
    <w:rsid w:val="000853B0"/>
    <w:rsid w:val="00085665"/>
    <w:rsid w:val="00085FF4"/>
    <w:rsid w:val="00086284"/>
    <w:rsid w:val="0008677A"/>
    <w:rsid w:val="000867C4"/>
    <w:rsid w:val="00086A63"/>
    <w:rsid w:val="00086B2B"/>
    <w:rsid w:val="00086EC2"/>
    <w:rsid w:val="00087111"/>
    <w:rsid w:val="0008736F"/>
    <w:rsid w:val="000876F5"/>
    <w:rsid w:val="00090672"/>
    <w:rsid w:val="00090844"/>
    <w:rsid w:val="00090954"/>
    <w:rsid w:val="000909A3"/>
    <w:rsid w:val="00090D67"/>
    <w:rsid w:val="00090DC1"/>
    <w:rsid w:val="00091046"/>
    <w:rsid w:val="00091053"/>
    <w:rsid w:val="0009105B"/>
    <w:rsid w:val="00092089"/>
    <w:rsid w:val="00092116"/>
    <w:rsid w:val="00092242"/>
    <w:rsid w:val="000925EC"/>
    <w:rsid w:val="00092744"/>
    <w:rsid w:val="0009322A"/>
    <w:rsid w:val="00093403"/>
    <w:rsid w:val="000936B3"/>
    <w:rsid w:val="00093759"/>
    <w:rsid w:val="00094138"/>
    <w:rsid w:val="00094289"/>
    <w:rsid w:val="000947B6"/>
    <w:rsid w:val="000947DA"/>
    <w:rsid w:val="00094853"/>
    <w:rsid w:val="00094A47"/>
    <w:rsid w:val="00094A56"/>
    <w:rsid w:val="00094A93"/>
    <w:rsid w:val="00094DB6"/>
    <w:rsid w:val="000950BD"/>
    <w:rsid w:val="00095874"/>
    <w:rsid w:val="000958C0"/>
    <w:rsid w:val="00095BAD"/>
    <w:rsid w:val="00095CB3"/>
    <w:rsid w:val="00095EC5"/>
    <w:rsid w:val="0009613F"/>
    <w:rsid w:val="0009624A"/>
    <w:rsid w:val="00096571"/>
    <w:rsid w:val="00096845"/>
    <w:rsid w:val="00096B17"/>
    <w:rsid w:val="00096C1C"/>
    <w:rsid w:val="00096E86"/>
    <w:rsid w:val="00096EA7"/>
    <w:rsid w:val="000971E0"/>
    <w:rsid w:val="00097480"/>
    <w:rsid w:val="0009778F"/>
    <w:rsid w:val="00097EB3"/>
    <w:rsid w:val="00097ED8"/>
    <w:rsid w:val="00097EF6"/>
    <w:rsid w:val="00097FD2"/>
    <w:rsid w:val="000A007B"/>
    <w:rsid w:val="000A00E4"/>
    <w:rsid w:val="000A00F5"/>
    <w:rsid w:val="000A0FBA"/>
    <w:rsid w:val="000A1029"/>
    <w:rsid w:val="000A1E68"/>
    <w:rsid w:val="000A23B9"/>
    <w:rsid w:val="000A2563"/>
    <w:rsid w:val="000A2602"/>
    <w:rsid w:val="000A2647"/>
    <w:rsid w:val="000A2830"/>
    <w:rsid w:val="000A2C5C"/>
    <w:rsid w:val="000A3145"/>
    <w:rsid w:val="000A3D39"/>
    <w:rsid w:val="000A3E84"/>
    <w:rsid w:val="000A3F88"/>
    <w:rsid w:val="000A422D"/>
    <w:rsid w:val="000A435A"/>
    <w:rsid w:val="000A5540"/>
    <w:rsid w:val="000A5564"/>
    <w:rsid w:val="000A5DB8"/>
    <w:rsid w:val="000A5E08"/>
    <w:rsid w:val="000A604E"/>
    <w:rsid w:val="000A62D4"/>
    <w:rsid w:val="000A64BA"/>
    <w:rsid w:val="000A6562"/>
    <w:rsid w:val="000A6677"/>
    <w:rsid w:val="000A6820"/>
    <w:rsid w:val="000A6FE5"/>
    <w:rsid w:val="000A7583"/>
    <w:rsid w:val="000A7AF1"/>
    <w:rsid w:val="000A7D4F"/>
    <w:rsid w:val="000A7DE3"/>
    <w:rsid w:val="000A7E0C"/>
    <w:rsid w:val="000B07F5"/>
    <w:rsid w:val="000B0A50"/>
    <w:rsid w:val="000B1541"/>
    <w:rsid w:val="000B1744"/>
    <w:rsid w:val="000B1D29"/>
    <w:rsid w:val="000B21D2"/>
    <w:rsid w:val="000B22F9"/>
    <w:rsid w:val="000B2353"/>
    <w:rsid w:val="000B23DE"/>
    <w:rsid w:val="000B250B"/>
    <w:rsid w:val="000B37F8"/>
    <w:rsid w:val="000B3A42"/>
    <w:rsid w:val="000B3E5D"/>
    <w:rsid w:val="000B4F61"/>
    <w:rsid w:val="000B625E"/>
    <w:rsid w:val="000B64FC"/>
    <w:rsid w:val="000B66BC"/>
    <w:rsid w:val="000B6B40"/>
    <w:rsid w:val="000B70A2"/>
    <w:rsid w:val="000C0D40"/>
    <w:rsid w:val="000C14C6"/>
    <w:rsid w:val="000C14E1"/>
    <w:rsid w:val="000C17BD"/>
    <w:rsid w:val="000C1B7A"/>
    <w:rsid w:val="000C1E56"/>
    <w:rsid w:val="000C22EB"/>
    <w:rsid w:val="000C232B"/>
    <w:rsid w:val="000C2E85"/>
    <w:rsid w:val="000C31A5"/>
    <w:rsid w:val="000C35DF"/>
    <w:rsid w:val="000C3EF8"/>
    <w:rsid w:val="000C459D"/>
    <w:rsid w:val="000C4B57"/>
    <w:rsid w:val="000C7AD6"/>
    <w:rsid w:val="000C7F49"/>
    <w:rsid w:val="000D026C"/>
    <w:rsid w:val="000D03E5"/>
    <w:rsid w:val="000D05D5"/>
    <w:rsid w:val="000D0898"/>
    <w:rsid w:val="000D08FA"/>
    <w:rsid w:val="000D0EEC"/>
    <w:rsid w:val="000D11CA"/>
    <w:rsid w:val="000D1E4B"/>
    <w:rsid w:val="000D2AC5"/>
    <w:rsid w:val="000D2B1E"/>
    <w:rsid w:val="000D2CE1"/>
    <w:rsid w:val="000D40B7"/>
    <w:rsid w:val="000D42CC"/>
    <w:rsid w:val="000D5199"/>
    <w:rsid w:val="000D5248"/>
    <w:rsid w:val="000D580D"/>
    <w:rsid w:val="000D68F0"/>
    <w:rsid w:val="000D6D22"/>
    <w:rsid w:val="000D7ACF"/>
    <w:rsid w:val="000D7CBF"/>
    <w:rsid w:val="000E02FC"/>
    <w:rsid w:val="000E06FC"/>
    <w:rsid w:val="000E08AC"/>
    <w:rsid w:val="000E0B1C"/>
    <w:rsid w:val="000E0FEF"/>
    <w:rsid w:val="000E1129"/>
    <w:rsid w:val="000E137F"/>
    <w:rsid w:val="000E1B6F"/>
    <w:rsid w:val="000E1B72"/>
    <w:rsid w:val="000E208A"/>
    <w:rsid w:val="000E2C7F"/>
    <w:rsid w:val="000E2D14"/>
    <w:rsid w:val="000E3154"/>
    <w:rsid w:val="000E32F6"/>
    <w:rsid w:val="000E3303"/>
    <w:rsid w:val="000E3400"/>
    <w:rsid w:val="000E3685"/>
    <w:rsid w:val="000E397D"/>
    <w:rsid w:val="000E3C90"/>
    <w:rsid w:val="000E3C9F"/>
    <w:rsid w:val="000E3EB9"/>
    <w:rsid w:val="000E3F4A"/>
    <w:rsid w:val="000E45BC"/>
    <w:rsid w:val="000E464C"/>
    <w:rsid w:val="000E48D7"/>
    <w:rsid w:val="000E4B1D"/>
    <w:rsid w:val="000E4B20"/>
    <w:rsid w:val="000E4E60"/>
    <w:rsid w:val="000E548F"/>
    <w:rsid w:val="000E67CD"/>
    <w:rsid w:val="000E6B24"/>
    <w:rsid w:val="000E7015"/>
    <w:rsid w:val="000E702E"/>
    <w:rsid w:val="000E72D8"/>
    <w:rsid w:val="000E78B8"/>
    <w:rsid w:val="000E7BBF"/>
    <w:rsid w:val="000E7FB2"/>
    <w:rsid w:val="000F03CD"/>
    <w:rsid w:val="000F049C"/>
    <w:rsid w:val="000F07B2"/>
    <w:rsid w:val="000F0D35"/>
    <w:rsid w:val="000F115D"/>
    <w:rsid w:val="000F189E"/>
    <w:rsid w:val="000F191C"/>
    <w:rsid w:val="000F19A2"/>
    <w:rsid w:val="000F22C7"/>
    <w:rsid w:val="000F2352"/>
    <w:rsid w:val="000F23A2"/>
    <w:rsid w:val="000F24EC"/>
    <w:rsid w:val="000F25FE"/>
    <w:rsid w:val="000F2A09"/>
    <w:rsid w:val="000F3127"/>
    <w:rsid w:val="000F3314"/>
    <w:rsid w:val="000F33E3"/>
    <w:rsid w:val="000F34B3"/>
    <w:rsid w:val="000F35C7"/>
    <w:rsid w:val="000F3728"/>
    <w:rsid w:val="000F3803"/>
    <w:rsid w:val="000F38FD"/>
    <w:rsid w:val="000F398E"/>
    <w:rsid w:val="000F3E11"/>
    <w:rsid w:val="000F44EA"/>
    <w:rsid w:val="000F4606"/>
    <w:rsid w:val="000F4679"/>
    <w:rsid w:val="000F4F9B"/>
    <w:rsid w:val="000F5BEF"/>
    <w:rsid w:val="000F5E47"/>
    <w:rsid w:val="000F5F45"/>
    <w:rsid w:val="000F680A"/>
    <w:rsid w:val="000F7144"/>
    <w:rsid w:val="000F7302"/>
    <w:rsid w:val="000F7DE5"/>
    <w:rsid w:val="000F7E08"/>
    <w:rsid w:val="001001C1"/>
    <w:rsid w:val="00100F15"/>
    <w:rsid w:val="00101150"/>
    <w:rsid w:val="00101467"/>
    <w:rsid w:val="001014AA"/>
    <w:rsid w:val="00101B5B"/>
    <w:rsid w:val="00101FEB"/>
    <w:rsid w:val="001025F5"/>
    <w:rsid w:val="00102F59"/>
    <w:rsid w:val="001031B2"/>
    <w:rsid w:val="001033A8"/>
    <w:rsid w:val="00103D8F"/>
    <w:rsid w:val="00103DFC"/>
    <w:rsid w:val="001041D8"/>
    <w:rsid w:val="001042BA"/>
    <w:rsid w:val="00104B48"/>
    <w:rsid w:val="00105476"/>
    <w:rsid w:val="00105621"/>
    <w:rsid w:val="00106204"/>
    <w:rsid w:val="0010627E"/>
    <w:rsid w:val="0010647F"/>
    <w:rsid w:val="00106ED2"/>
    <w:rsid w:val="0010704D"/>
    <w:rsid w:val="0010731A"/>
    <w:rsid w:val="00107418"/>
    <w:rsid w:val="0010741B"/>
    <w:rsid w:val="001076FD"/>
    <w:rsid w:val="00107A39"/>
    <w:rsid w:val="0011011B"/>
    <w:rsid w:val="00110457"/>
    <w:rsid w:val="0011071E"/>
    <w:rsid w:val="00110BF3"/>
    <w:rsid w:val="00110D92"/>
    <w:rsid w:val="00111300"/>
    <w:rsid w:val="00111E18"/>
    <w:rsid w:val="0011244F"/>
    <w:rsid w:val="001125DE"/>
    <w:rsid w:val="00112D19"/>
    <w:rsid w:val="00112E57"/>
    <w:rsid w:val="0011307D"/>
    <w:rsid w:val="00113C0A"/>
    <w:rsid w:val="00113C75"/>
    <w:rsid w:val="00113ED8"/>
    <w:rsid w:val="0011407A"/>
    <w:rsid w:val="0011468B"/>
    <w:rsid w:val="001159BA"/>
    <w:rsid w:val="001163D0"/>
    <w:rsid w:val="00116A89"/>
    <w:rsid w:val="00116AF9"/>
    <w:rsid w:val="00116EA5"/>
    <w:rsid w:val="0011766E"/>
    <w:rsid w:val="00120BEB"/>
    <w:rsid w:val="00121306"/>
    <w:rsid w:val="001213A8"/>
    <w:rsid w:val="00121498"/>
    <w:rsid w:val="00121BB6"/>
    <w:rsid w:val="00121BC7"/>
    <w:rsid w:val="00121DB0"/>
    <w:rsid w:val="00121F6A"/>
    <w:rsid w:val="00122163"/>
    <w:rsid w:val="00122339"/>
    <w:rsid w:val="00122516"/>
    <w:rsid w:val="00122B26"/>
    <w:rsid w:val="00122C25"/>
    <w:rsid w:val="00122E75"/>
    <w:rsid w:val="00123562"/>
    <w:rsid w:val="00123C99"/>
    <w:rsid w:val="00124146"/>
    <w:rsid w:val="00124190"/>
    <w:rsid w:val="00124339"/>
    <w:rsid w:val="001244FB"/>
    <w:rsid w:val="0012503C"/>
    <w:rsid w:val="00125099"/>
    <w:rsid w:val="0012564F"/>
    <w:rsid w:val="00125A49"/>
    <w:rsid w:val="001261DE"/>
    <w:rsid w:val="001269A1"/>
    <w:rsid w:val="00126C3C"/>
    <w:rsid w:val="00126D8E"/>
    <w:rsid w:val="00126DAE"/>
    <w:rsid w:val="00127DCF"/>
    <w:rsid w:val="00130BCC"/>
    <w:rsid w:val="00131CC9"/>
    <w:rsid w:val="001323A9"/>
    <w:rsid w:val="001333D6"/>
    <w:rsid w:val="001336FF"/>
    <w:rsid w:val="00133754"/>
    <w:rsid w:val="00133DBA"/>
    <w:rsid w:val="00133F5A"/>
    <w:rsid w:val="00134302"/>
    <w:rsid w:val="0013543C"/>
    <w:rsid w:val="0013599D"/>
    <w:rsid w:val="00135E3F"/>
    <w:rsid w:val="00135E6B"/>
    <w:rsid w:val="001363BB"/>
    <w:rsid w:val="0013640C"/>
    <w:rsid w:val="00136D93"/>
    <w:rsid w:val="0013736B"/>
    <w:rsid w:val="0013761E"/>
    <w:rsid w:val="001402FD"/>
    <w:rsid w:val="00140500"/>
    <w:rsid w:val="00140664"/>
    <w:rsid w:val="00140801"/>
    <w:rsid w:val="00140D26"/>
    <w:rsid w:val="001417AE"/>
    <w:rsid w:val="0014181D"/>
    <w:rsid w:val="00141C59"/>
    <w:rsid w:val="00141CF2"/>
    <w:rsid w:val="00142A7E"/>
    <w:rsid w:val="00142AC9"/>
    <w:rsid w:val="00142D6E"/>
    <w:rsid w:val="00143446"/>
    <w:rsid w:val="001435D4"/>
    <w:rsid w:val="0014384C"/>
    <w:rsid w:val="001438F8"/>
    <w:rsid w:val="001439F5"/>
    <w:rsid w:val="00143B01"/>
    <w:rsid w:val="00143CC0"/>
    <w:rsid w:val="001450D5"/>
    <w:rsid w:val="001457C6"/>
    <w:rsid w:val="00145C54"/>
    <w:rsid w:val="00146669"/>
    <w:rsid w:val="001467D2"/>
    <w:rsid w:val="00146A0E"/>
    <w:rsid w:val="00146B2D"/>
    <w:rsid w:val="00146EE8"/>
    <w:rsid w:val="001473A8"/>
    <w:rsid w:val="0014794D"/>
    <w:rsid w:val="001479E0"/>
    <w:rsid w:val="0015081D"/>
    <w:rsid w:val="00150888"/>
    <w:rsid w:val="001508B2"/>
    <w:rsid w:val="00150935"/>
    <w:rsid w:val="00150ACE"/>
    <w:rsid w:val="00150F4B"/>
    <w:rsid w:val="00151009"/>
    <w:rsid w:val="00152E1B"/>
    <w:rsid w:val="00152EDE"/>
    <w:rsid w:val="00153279"/>
    <w:rsid w:val="0015346E"/>
    <w:rsid w:val="0015367E"/>
    <w:rsid w:val="0015377D"/>
    <w:rsid w:val="00153B8A"/>
    <w:rsid w:val="00153C2B"/>
    <w:rsid w:val="00153FFA"/>
    <w:rsid w:val="0015416C"/>
    <w:rsid w:val="00154671"/>
    <w:rsid w:val="00154AF7"/>
    <w:rsid w:val="00154EF5"/>
    <w:rsid w:val="00155AF9"/>
    <w:rsid w:val="00155DCC"/>
    <w:rsid w:val="0015620F"/>
    <w:rsid w:val="0015695C"/>
    <w:rsid w:val="00156A73"/>
    <w:rsid w:val="00157123"/>
    <w:rsid w:val="001571BE"/>
    <w:rsid w:val="00157513"/>
    <w:rsid w:val="00157D4C"/>
    <w:rsid w:val="00160296"/>
    <w:rsid w:val="001602E2"/>
    <w:rsid w:val="001607E7"/>
    <w:rsid w:val="001612AE"/>
    <w:rsid w:val="00161A59"/>
    <w:rsid w:val="00161B7B"/>
    <w:rsid w:val="00162918"/>
    <w:rsid w:val="00163691"/>
    <w:rsid w:val="001638E5"/>
    <w:rsid w:val="00163E7D"/>
    <w:rsid w:val="001641FD"/>
    <w:rsid w:val="001646CF"/>
    <w:rsid w:val="00164992"/>
    <w:rsid w:val="0016535E"/>
    <w:rsid w:val="00165512"/>
    <w:rsid w:val="001667C5"/>
    <w:rsid w:val="0016681B"/>
    <w:rsid w:val="00166D10"/>
    <w:rsid w:val="001672D0"/>
    <w:rsid w:val="00167E23"/>
    <w:rsid w:val="001704EC"/>
    <w:rsid w:val="00170A0E"/>
    <w:rsid w:val="0017110D"/>
    <w:rsid w:val="00171419"/>
    <w:rsid w:val="0017164B"/>
    <w:rsid w:val="00172657"/>
    <w:rsid w:val="00172FF9"/>
    <w:rsid w:val="00173282"/>
    <w:rsid w:val="00173472"/>
    <w:rsid w:val="001737B0"/>
    <w:rsid w:val="001739C4"/>
    <w:rsid w:val="00173E4B"/>
    <w:rsid w:val="001741C1"/>
    <w:rsid w:val="00174D47"/>
    <w:rsid w:val="00174FC8"/>
    <w:rsid w:val="0017518E"/>
    <w:rsid w:val="00175EED"/>
    <w:rsid w:val="00175FCD"/>
    <w:rsid w:val="00175FE1"/>
    <w:rsid w:val="001760F5"/>
    <w:rsid w:val="001762C5"/>
    <w:rsid w:val="0017672F"/>
    <w:rsid w:val="00176AC3"/>
    <w:rsid w:val="0017710A"/>
    <w:rsid w:val="00177247"/>
    <w:rsid w:val="00177B5E"/>
    <w:rsid w:val="0018032A"/>
    <w:rsid w:val="00180448"/>
    <w:rsid w:val="00180E5B"/>
    <w:rsid w:val="00180F13"/>
    <w:rsid w:val="00181063"/>
    <w:rsid w:val="0018238F"/>
    <w:rsid w:val="0018246E"/>
    <w:rsid w:val="001828A5"/>
    <w:rsid w:val="00183012"/>
    <w:rsid w:val="001833B9"/>
    <w:rsid w:val="00183653"/>
    <w:rsid w:val="0018395E"/>
    <w:rsid w:val="00183D4B"/>
    <w:rsid w:val="00184833"/>
    <w:rsid w:val="0018484A"/>
    <w:rsid w:val="001848E9"/>
    <w:rsid w:val="00184A40"/>
    <w:rsid w:val="00185044"/>
    <w:rsid w:val="0018541B"/>
    <w:rsid w:val="001854CE"/>
    <w:rsid w:val="00185BC8"/>
    <w:rsid w:val="001860CA"/>
    <w:rsid w:val="001867B2"/>
    <w:rsid w:val="00186904"/>
    <w:rsid w:val="00186A64"/>
    <w:rsid w:val="00186A8E"/>
    <w:rsid w:val="00186C4B"/>
    <w:rsid w:val="001874A7"/>
    <w:rsid w:val="001874C8"/>
    <w:rsid w:val="00187AB3"/>
    <w:rsid w:val="00187BAD"/>
    <w:rsid w:val="00187DFC"/>
    <w:rsid w:val="00190189"/>
    <w:rsid w:val="001902BB"/>
    <w:rsid w:val="001906D9"/>
    <w:rsid w:val="00190B74"/>
    <w:rsid w:val="00190D31"/>
    <w:rsid w:val="00190D7D"/>
    <w:rsid w:val="00191328"/>
    <w:rsid w:val="00191526"/>
    <w:rsid w:val="00191888"/>
    <w:rsid w:val="00191957"/>
    <w:rsid w:val="001927B7"/>
    <w:rsid w:val="00193316"/>
    <w:rsid w:val="00193BDF"/>
    <w:rsid w:val="0019454F"/>
    <w:rsid w:val="001949C3"/>
    <w:rsid w:val="00194E54"/>
    <w:rsid w:val="00194F92"/>
    <w:rsid w:val="00195A4B"/>
    <w:rsid w:val="00195C5B"/>
    <w:rsid w:val="00195EFB"/>
    <w:rsid w:val="00196218"/>
    <w:rsid w:val="001967D4"/>
    <w:rsid w:val="00196D3A"/>
    <w:rsid w:val="001978C1"/>
    <w:rsid w:val="00197960"/>
    <w:rsid w:val="00197AC8"/>
    <w:rsid w:val="00197D2F"/>
    <w:rsid w:val="00197D5F"/>
    <w:rsid w:val="001A0029"/>
    <w:rsid w:val="001A00A6"/>
    <w:rsid w:val="001A03C8"/>
    <w:rsid w:val="001A05A3"/>
    <w:rsid w:val="001A0D68"/>
    <w:rsid w:val="001A0DC3"/>
    <w:rsid w:val="001A0ED3"/>
    <w:rsid w:val="001A1120"/>
    <w:rsid w:val="001A1335"/>
    <w:rsid w:val="001A14C4"/>
    <w:rsid w:val="001A19E1"/>
    <w:rsid w:val="001A1D4C"/>
    <w:rsid w:val="001A23E2"/>
    <w:rsid w:val="001A360D"/>
    <w:rsid w:val="001A384F"/>
    <w:rsid w:val="001A3954"/>
    <w:rsid w:val="001A3C82"/>
    <w:rsid w:val="001A3E00"/>
    <w:rsid w:val="001A3F86"/>
    <w:rsid w:val="001A46A4"/>
    <w:rsid w:val="001A49F1"/>
    <w:rsid w:val="001A4A06"/>
    <w:rsid w:val="001A4A78"/>
    <w:rsid w:val="001A4F19"/>
    <w:rsid w:val="001A50C4"/>
    <w:rsid w:val="001A5C63"/>
    <w:rsid w:val="001A6B9D"/>
    <w:rsid w:val="001A7024"/>
    <w:rsid w:val="001A73BA"/>
    <w:rsid w:val="001B0025"/>
    <w:rsid w:val="001B0086"/>
    <w:rsid w:val="001B01D6"/>
    <w:rsid w:val="001B093A"/>
    <w:rsid w:val="001B0A01"/>
    <w:rsid w:val="001B0A0F"/>
    <w:rsid w:val="001B0F2A"/>
    <w:rsid w:val="001B1069"/>
    <w:rsid w:val="001B145F"/>
    <w:rsid w:val="001B153B"/>
    <w:rsid w:val="001B1BD3"/>
    <w:rsid w:val="001B1E81"/>
    <w:rsid w:val="001B23E3"/>
    <w:rsid w:val="001B248B"/>
    <w:rsid w:val="001B25CF"/>
    <w:rsid w:val="001B27F7"/>
    <w:rsid w:val="001B2D76"/>
    <w:rsid w:val="001B33DB"/>
    <w:rsid w:val="001B3567"/>
    <w:rsid w:val="001B3732"/>
    <w:rsid w:val="001B3738"/>
    <w:rsid w:val="001B3D2D"/>
    <w:rsid w:val="001B404F"/>
    <w:rsid w:val="001B415E"/>
    <w:rsid w:val="001B4221"/>
    <w:rsid w:val="001B4549"/>
    <w:rsid w:val="001B4DFD"/>
    <w:rsid w:val="001B4E45"/>
    <w:rsid w:val="001B4F96"/>
    <w:rsid w:val="001B555D"/>
    <w:rsid w:val="001B55B3"/>
    <w:rsid w:val="001B5699"/>
    <w:rsid w:val="001B57CF"/>
    <w:rsid w:val="001B5DF2"/>
    <w:rsid w:val="001B6137"/>
    <w:rsid w:val="001B6685"/>
    <w:rsid w:val="001B6796"/>
    <w:rsid w:val="001B6C46"/>
    <w:rsid w:val="001B7052"/>
    <w:rsid w:val="001B75AF"/>
    <w:rsid w:val="001B7EE0"/>
    <w:rsid w:val="001B7F48"/>
    <w:rsid w:val="001C015D"/>
    <w:rsid w:val="001C042A"/>
    <w:rsid w:val="001C0A9F"/>
    <w:rsid w:val="001C0B37"/>
    <w:rsid w:val="001C0F19"/>
    <w:rsid w:val="001C10B2"/>
    <w:rsid w:val="001C14A7"/>
    <w:rsid w:val="001C1BD2"/>
    <w:rsid w:val="001C24B8"/>
    <w:rsid w:val="001C2B71"/>
    <w:rsid w:val="001C2E67"/>
    <w:rsid w:val="001C31DE"/>
    <w:rsid w:val="001C351C"/>
    <w:rsid w:val="001C35C3"/>
    <w:rsid w:val="001C361E"/>
    <w:rsid w:val="001C39EB"/>
    <w:rsid w:val="001C3C22"/>
    <w:rsid w:val="001C402A"/>
    <w:rsid w:val="001C41FC"/>
    <w:rsid w:val="001C473C"/>
    <w:rsid w:val="001C4825"/>
    <w:rsid w:val="001C4A77"/>
    <w:rsid w:val="001C4A83"/>
    <w:rsid w:val="001C4C7B"/>
    <w:rsid w:val="001C5686"/>
    <w:rsid w:val="001C5A7D"/>
    <w:rsid w:val="001C5D13"/>
    <w:rsid w:val="001C5D71"/>
    <w:rsid w:val="001C5FD1"/>
    <w:rsid w:val="001C6449"/>
    <w:rsid w:val="001C64EA"/>
    <w:rsid w:val="001C6548"/>
    <w:rsid w:val="001C67EF"/>
    <w:rsid w:val="001C686D"/>
    <w:rsid w:val="001C6967"/>
    <w:rsid w:val="001C6FED"/>
    <w:rsid w:val="001C7333"/>
    <w:rsid w:val="001C76F4"/>
    <w:rsid w:val="001C78FA"/>
    <w:rsid w:val="001C79C4"/>
    <w:rsid w:val="001D02A5"/>
    <w:rsid w:val="001D0542"/>
    <w:rsid w:val="001D0649"/>
    <w:rsid w:val="001D0810"/>
    <w:rsid w:val="001D0C98"/>
    <w:rsid w:val="001D0D29"/>
    <w:rsid w:val="001D1141"/>
    <w:rsid w:val="001D114D"/>
    <w:rsid w:val="001D1447"/>
    <w:rsid w:val="001D163F"/>
    <w:rsid w:val="001D1E5E"/>
    <w:rsid w:val="001D21EA"/>
    <w:rsid w:val="001D28F5"/>
    <w:rsid w:val="001D2AD1"/>
    <w:rsid w:val="001D3775"/>
    <w:rsid w:val="001D3BA1"/>
    <w:rsid w:val="001D3CA6"/>
    <w:rsid w:val="001D3E6F"/>
    <w:rsid w:val="001D3F3F"/>
    <w:rsid w:val="001D444A"/>
    <w:rsid w:val="001D46BD"/>
    <w:rsid w:val="001D4C3E"/>
    <w:rsid w:val="001D5416"/>
    <w:rsid w:val="001D5607"/>
    <w:rsid w:val="001D570B"/>
    <w:rsid w:val="001D5BF1"/>
    <w:rsid w:val="001D6C8C"/>
    <w:rsid w:val="001D6D65"/>
    <w:rsid w:val="001D6DF4"/>
    <w:rsid w:val="001D728C"/>
    <w:rsid w:val="001D74FE"/>
    <w:rsid w:val="001D75C5"/>
    <w:rsid w:val="001D75E6"/>
    <w:rsid w:val="001D76D2"/>
    <w:rsid w:val="001D78ED"/>
    <w:rsid w:val="001D78F2"/>
    <w:rsid w:val="001E056B"/>
    <w:rsid w:val="001E0614"/>
    <w:rsid w:val="001E0B97"/>
    <w:rsid w:val="001E0CFA"/>
    <w:rsid w:val="001E10DF"/>
    <w:rsid w:val="001E13A3"/>
    <w:rsid w:val="001E1516"/>
    <w:rsid w:val="001E2965"/>
    <w:rsid w:val="001E3955"/>
    <w:rsid w:val="001E3BCB"/>
    <w:rsid w:val="001E3D30"/>
    <w:rsid w:val="001E3EAE"/>
    <w:rsid w:val="001E4722"/>
    <w:rsid w:val="001E4E75"/>
    <w:rsid w:val="001E5056"/>
    <w:rsid w:val="001E5B27"/>
    <w:rsid w:val="001E5B40"/>
    <w:rsid w:val="001E6315"/>
    <w:rsid w:val="001E66BC"/>
    <w:rsid w:val="001E6AC2"/>
    <w:rsid w:val="001E6C2B"/>
    <w:rsid w:val="001E78AD"/>
    <w:rsid w:val="001E794A"/>
    <w:rsid w:val="001E7A76"/>
    <w:rsid w:val="001E7BF9"/>
    <w:rsid w:val="001E7DFF"/>
    <w:rsid w:val="001E7FB5"/>
    <w:rsid w:val="001F013E"/>
    <w:rsid w:val="001F01D9"/>
    <w:rsid w:val="001F1362"/>
    <w:rsid w:val="001F17C1"/>
    <w:rsid w:val="001F1906"/>
    <w:rsid w:val="001F1934"/>
    <w:rsid w:val="001F195D"/>
    <w:rsid w:val="001F2089"/>
    <w:rsid w:val="001F20C3"/>
    <w:rsid w:val="001F239D"/>
    <w:rsid w:val="001F27C4"/>
    <w:rsid w:val="001F289E"/>
    <w:rsid w:val="001F2B17"/>
    <w:rsid w:val="001F31DC"/>
    <w:rsid w:val="001F33EC"/>
    <w:rsid w:val="001F3B82"/>
    <w:rsid w:val="001F3B92"/>
    <w:rsid w:val="001F3C1C"/>
    <w:rsid w:val="001F3EB2"/>
    <w:rsid w:val="001F4C16"/>
    <w:rsid w:val="001F4CB8"/>
    <w:rsid w:val="001F55DB"/>
    <w:rsid w:val="001F5A71"/>
    <w:rsid w:val="001F5BF4"/>
    <w:rsid w:val="001F5E97"/>
    <w:rsid w:val="001F5E9D"/>
    <w:rsid w:val="001F6388"/>
    <w:rsid w:val="001F6D16"/>
    <w:rsid w:val="001F6FAD"/>
    <w:rsid w:val="001F75F9"/>
    <w:rsid w:val="001F77B9"/>
    <w:rsid w:val="001F7A90"/>
    <w:rsid w:val="001F7CE5"/>
    <w:rsid w:val="001F7D41"/>
    <w:rsid w:val="001F7DE6"/>
    <w:rsid w:val="001F7FF1"/>
    <w:rsid w:val="00200098"/>
    <w:rsid w:val="0020026D"/>
    <w:rsid w:val="00200449"/>
    <w:rsid w:val="0020062E"/>
    <w:rsid w:val="00200C38"/>
    <w:rsid w:val="00201197"/>
    <w:rsid w:val="00201342"/>
    <w:rsid w:val="0020161F"/>
    <w:rsid w:val="002018B5"/>
    <w:rsid w:val="00201BE4"/>
    <w:rsid w:val="0020247F"/>
    <w:rsid w:val="00202C2D"/>
    <w:rsid w:val="00202C97"/>
    <w:rsid w:val="0020306B"/>
    <w:rsid w:val="002030EA"/>
    <w:rsid w:val="00203259"/>
    <w:rsid w:val="00203493"/>
    <w:rsid w:val="002036D6"/>
    <w:rsid w:val="002038F9"/>
    <w:rsid w:val="00203952"/>
    <w:rsid w:val="00203BE7"/>
    <w:rsid w:val="002040C5"/>
    <w:rsid w:val="002042B4"/>
    <w:rsid w:val="002047A2"/>
    <w:rsid w:val="00204B9F"/>
    <w:rsid w:val="00204D99"/>
    <w:rsid w:val="002056E7"/>
    <w:rsid w:val="002062CE"/>
    <w:rsid w:val="002063CB"/>
    <w:rsid w:val="00206A86"/>
    <w:rsid w:val="00206ADC"/>
    <w:rsid w:val="00206B00"/>
    <w:rsid w:val="00206F36"/>
    <w:rsid w:val="0020758B"/>
    <w:rsid w:val="00207616"/>
    <w:rsid w:val="00207F3A"/>
    <w:rsid w:val="0021048B"/>
    <w:rsid w:val="0021063E"/>
    <w:rsid w:val="00210688"/>
    <w:rsid w:val="00210C5B"/>
    <w:rsid w:val="00210E3E"/>
    <w:rsid w:val="00210F0E"/>
    <w:rsid w:val="00210F99"/>
    <w:rsid w:val="00211063"/>
    <w:rsid w:val="002113C8"/>
    <w:rsid w:val="002116E8"/>
    <w:rsid w:val="002121AD"/>
    <w:rsid w:val="002125DC"/>
    <w:rsid w:val="00212CBB"/>
    <w:rsid w:val="002130BE"/>
    <w:rsid w:val="0021350E"/>
    <w:rsid w:val="002136D0"/>
    <w:rsid w:val="0021380A"/>
    <w:rsid w:val="00213DF9"/>
    <w:rsid w:val="002155D3"/>
    <w:rsid w:val="002156F7"/>
    <w:rsid w:val="00215793"/>
    <w:rsid w:val="002158C6"/>
    <w:rsid w:val="00215B4E"/>
    <w:rsid w:val="002165D8"/>
    <w:rsid w:val="00216693"/>
    <w:rsid w:val="0021680F"/>
    <w:rsid w:val="00216A6C"/>
    <w:rsid w:val="00216B51"/>
    <w:rsid w:val="00216D67"/>
    <w:rsid w:val="00216DDB"/>
    <w:rsid w:val="00217341"/>
    <w:rsid w:val="0021764A"/>
    <w:rsid w:val="00217A81"/>
    <w:rsid w:val="00217B91"/>
    <w:rsid w:val="00217D92"/>
    <w:rsid w:val="0022010C"/>
    <w:rsid w:val="002203DA"/>
    <w:rsid w:val="0022066F"/>
    <w:rsid w:val="00220D62"/>
    <w:rsid w:val="00221469"/>
    <w:rsid w:val="0022163F"/>
    <w:rsid w:val="00221B8D"/>
    <w:rsid w:val="00222174"/>
    <w:rsid w:val="00223156"/>
    <w:rsid w:val="00223398"/>
    <w:rsid w:val="002233C7"/>
    <w:rsid w:val="00223B1E"/>
    <w:rsid w:val="00223BEE"/>
    <w:rsid w:val="00223E06"/>
    <w:rsid w:val="00223FE8"/>
    <w:rsid w:val="002244BD"/>
    <w:rsid w:val="00224852"/>
    <w:rsid w:val="0022502D"/>
    <w:rsid w:val="00225406"/>
    <w:rsid w:val="0022552F"/>
    <w:rsid w:val="0022665D"/>
    <w:rsid w:val="00226779"/>
    <w:rsid w:val="002269E0"/>
    <w:rsid w:val="00226D0F"/>
    <w:rsid w:val="0022714E"/>
    <w:rsid w:val="002273EA"/>
    <w:rsid w:val="00227550"/>
    <w:rsid w:val="002279CB"/>
    <w:rsid w:val="00227AC5"/>
    <w:rsid w:val="00227CC1"/>
    <w:rsid w:val="002306ED"/>
    <w:rsid w:val="002307F3"/>
    <w:rsid w:val="00230FA4"/>
    <w:rsid w:val="00231669"/>
    <w:rsid w:val="002318A4"/>
    <w:rsid w:val="002318E3"/>
    <w:rsid w:val="00231D69"/>
    <w:rsid w:val="00232064"/>
    <w:rsid w:val="00232EE5"/>
    <w:rsid w:val="00232FB4"/>
    <w:rsid w:val="00233119"/>
    <w:rsid w:val="0023328D"/>
    <w:rsid w:val="00233E43"/>
    <w:rsid w:val="00233F1C"/>
    <w:rsid w:val="002342D1"/>
    <w:rsid w:val="002342FB"/>
    <w:rsid w:val="002347AC"/>
    <w:rsid w:val="00234F16"/>
    <w:rsid w:val="0023508D"/>
    <w:rsid w:val="00235D39"/>
    <w:rsid w:val="002361AC"/>
    <w:rsid w:val="0023638D"/>
    <w:rsid w:val="0023687B"/>
    <w:rsid w:val="0023737B"/>
    <w:rsid w:val="002373BA"/>
    <w:rsid w:val="00237CB2"/>
    <w:rsid w:val="00237D09"/>
    <w:rsid w:val="002406FF"/>
    <w:rsid w:val="002409EC"/>
    <w:rsid w:val="00240F45"/>
    <w:rsid w:val="002415F0"/>
    <w:rsid w:val="00241D21"/>
    <w:rsid w:val="00241FCF"/>
    <w:rsid w:val="002420A8"/>
    <w:rsid w:val="0024215D"/>
    <w:rsid w:val="00242442"/>
    <w:rsid w:val="00242465"/>
    <w:rsid w:val="00242888"/>
    <w:rsid w:val="00242B21"/>
    <w:rsid w:val="00242D84"/>
    <w:rsid w:val="00242FFD"/>
    <w:rsid w:val="002434BD"/>
    <w:rsid w:val="00243811"/>
    <w:rsid w:val="0024419E"/>
    <w:rsid w:val="002441E9"/>
    <w:rsid w:val="00244449"/>
    <w:rsid w:val="0024598A"/>
    <w:rsid w:val="0024610D"/>
    <w:rsid w:val="002461DC"/>
    <w:rsid w:val="00246618"/>
    <w:rsid w:val="00247749"/>
    <w:rsid w:val="002478D2"/>
    <w:rsid w:val="002502A4"/>
    <w:rsid w:val="0025064B"/>
    <w:rsid w:val="00250C09"/>
    <w:rsid w:val="00250D3A"/>
    <w:rsid w:val="002511B0"/>
    <w:rsid w:val="00251583"/>
    <w:rsid w:val="00251D39"/>
    <w:rsid w:val="002525FD"/>
    <w:rsid w:val="00252886"/>
    <w:rsid w:val="0025296D"/>
    <w:rsid w:val="00253403"/>
    <w:rsid w:val="002538A7"/>
    <w:rsid w:val="00253A60"/>
    <w:rsid w:val="00254178"/>
    <w:rsid w:val="00254299"/>
    <w:rsid w:val="002543A9"/>
    <w:rsid w:val="00254C06"/>
    <w:rsid w:val="00254F4E"/>
    <w:rsid w:val="0025532A"/>
    <w:rsid w:val="00255894"/>
    <w:rsid w:val="00255FEF"/>
    <w:rsid w:val="002563A1"/>
    <w:rsid w:val="00256455"/>
    <w:rsid w:val="002566B5"/>
    <w:rsid w:val="002569F9"/>
    <w:rsid w:val="00256BCE"/>
    <w:rsid w:val="00257145"/>
    <w:rsid w:val="002571A6"/>
    <w:rsid w:val="00257D63"/>
    <w:rsid w:val="002600EC"/>
    <w:rsid w:val="00260110"/>
    <w:rsid w:val="002603E4"/>
    <w:rsid w:val="0026081E"/>
    <w:rsid w:val="00260E20"/>
    <w:rsid w:val="00260E95"/>
    <w:rsid w:val="00262738"/>
    <w:rsid w:val="002627D2"/>
    <w:rsid w:val="00262D31"/>
    <w:rsid w:val="00262EDD"/>
    <w:rsid w:val="00262F0D"/>
    <w:rsid w:val="002632E5"/>
    <w:rsid w:val="00263661"/>
    <w:rsid w:val="00264057"/>
    <w:rsid w:val="00264583"/>
    <w:rsid w:val="002646EC"/>
    <w:rsid w:val="00264780"/>
    <w:rsid w:val="002648E3"/>
    <w:rsid w:val="00264CE9"/>
    <w:rsid w:val="00264D48"/>
    <w:rsid w:val="00265081"/>
    <w:rsid w:val="0026562F"/>
    <w:rsid w:val="00265B33"/>
    <w:rsid w:val="002670E5"/>
    <w:rsid w:val="00267392"/>
    <w:rsid w:val="00267549"/>
    <w:rsid w:val="00267CC1"/>
    <w:rsid w:val="00270972"/>
    <w:rsid w:val="00270C22"/>
    <w:rsid w:val="00270EB1"/>
    <w:rsid w:val="002727B3"/>
    <w:rsid w:val="002727FF"/>
    <w:rsid w:val="002729BC"/>
    <w:rsid w:val="00272FD5"/>
    <w:rsid w:val="00273187"/>
    <w:rsid w:val="00273600"/>
    <w:rsid w:val="00273E96"/>
    <w:rsid w:val="00274135"/>
    <w:rsid w:val="002746C4"/>
    <w:rsid w:val="0027565E"/>
    <w:rsid w:val="00275B89"/>
    <w:rsid w:val="00275C74"/>
    <w:rsid w:val="00275EE4"/>
    <w:rsid w:val="00276376"/>
    <w:rsid w:val="0027655A"/>
    <w:rsid w:val="00276685"/>
    <w:rsid w:val="00276700"/>
    <w:rsid w:val="00276864"/>
    <w:rsid w:val="00277753"/>
    <w:rsid w:val="00277828"/>
    <w:rsid w:val="0027789C"/>
    <w:rsid w:val="00277EE2"/>
    <w:rsid w:val="002801B3"/>
    <w:rsid w:val="0028029E"/>
    <w:rsid w:val="00280440"/>
    <w:rsid w:val="00281050"/>
    <w:rsid w:val="00281157"/>
    <w:rsid w:val="00281312"/>
    <w:rsid w:val="002817BE"/>
    <w:rsid w:val="002817C0"/>
    <w:rsid w:val="00281DFB"/>
    <w:rsid w:val="00281F53"/>
    <w:rsid w:val="002821D5"/>
    <w:rsid w:val="00282770"/>
    <w:rsid w:val="0028282E"/>
    <w:rsid w:val="00283532"/>
    <w:rsid w:val="00283ED0"/>
    <w:rsid w:val="00284083"/>
    <w:rsid w:val="00284160"/>
    <w:rsid w:val="002841E1"/>
    <w:rsid w:val="00284976"/>
    <w:rsid w:val="00284DAB"/>
    <w:rsid w:val="00284DBE"/>
    <w:rsid w:val="00285408"/>
    <w:rsid w:val="002860AB"/>
    <w:rsid w:val="0028646E"/>
    <w:rsid w:val="002864C1"/>
    <w:rsid w:val="002867FB"/>
    <w:rsid w:val="00286A69"/>
    <w:rsid w:val="00286CE5"/>
    <w:rsid w:val="00286F92"/>
    <w:rsid w:val="002877BF"/>
    <w:rsid w:val="002878AF"/>
    <w:rsid w:val="00287A05"/>
    <w:rsid w:val="00287A7C"/>
    <w:rsid w:val="00290408"/>
    <w:rsid w:val="0029064C"/>
    <w:rsid w:val="002908B9"/>
    <w:rsid w:val="00290BAD"/>
    <w:rsid w:val="00290CCF"/>
    <w:rsid w:val="002911D7"/>
    <w:rsid w:val="00291626"/>
    <w:rsid w:val="00291905"/>
    <w:rsid w:val="00291919"/>
    <w:rsid w:val="002919DF"/>
    <w:rsid w:val="00291A47"/>
    <w:rsid w:val="00291B52"/>
    <w:rsid w:val="00291C8F"/>
    <w:rsid w:val="00292573"/>
    <w:rsid w:val="002933D9"/>
    <w:rsid w:val="00293421"/>
    <w:rsid w:val="00293543"/>
    <w:rsid w:val="00294352"/>
    <w:rsid w:val="00294727"/>
    <w:rsid w:val="0029496A"/>
    <w:rsid w:val="00295128"/>
    <w:rsid w:val="002958BC"/>
    <w:rsid w:val="00295A40"/>
    <w:rsid w:val="00295D36"/>
    <w:rsid w:val="00295F09"/>
    <w:rsid w:val="002965CB"/>
    <w:rsid w:val="00296798"/>
    <w:rsid w:val="002968E8"/>
    <w:rsid w:val="002968FC"/>
    <w:rsid w:val="00296942"/>
    <w:rsid w:val="00296A06"/>
    <w:rsid w:val="00297157"/>
    <w:rsid w:val="00297B48"/>
    <w:rsid w:val="00297F5B"/>
    <w:rsid w:val="002A043E"/>
    <w:rsid w:val="002A121F"/>
    <w:rsid w:val="002A131D"/>
    <w:rsid w:val="002A189F"/>
    <w:rsid w:val="002A20FC"/>
    <w:rsid w:val="002A36BF"/>
    <w:rsid w:val="002A36F6"/>
    <w:rsid w:val="002A46FF"/>
    <w:rsid w:val="002A4DBE"/>
    <w:rsid w:val="002A4E47"/>
    <w:rsid w:val="002A535F"/>
    <w:rsid w:val="002A596E"/>
    <w:rsid w:val="002A5AB6"/>
    <w:rsid w:val="002A5F8C"/>
    <w:rsid w:val="002A6035"/>
    <w:rsid w:val="002A608B"/>
    <w:rsid w:val="002A630F"/>
    <w:rsid w:val="002A6437"/>
    <w:rsid w:val="002A647B"/>
    <w:rsid w:val="002A684B"/>
    <w:rsid w:val="002A6938"/>
    <w:rsid w:val="002A6AAD"/>
    <w:rsid w:val="002A6ABF"/>
    <w:rsid w:val="002A6C72"/>
    <w:rsid w:val="002A709D"/>
    <w:rsid w:val="002A7562"/>
    <w:rsid w:val="002A786F"/>
    <w:rsid w:val="002A7EBC"/>
    <w:rsid w:val="002A7F83"/>
    <w:rsid w:val="002B04D7"/>
    <w:rsid w:val="002B06E3"/>
    <w:rsid w:val="002B1024"/>
    <w:rsid w:val="002B1191"/>
    <w:rsid w:val="002B1B0E"/>
    <w:rsid w:val="002B2A67"/>
    <w:rsid w:val="002B3373"/>
    <w:rsid w:val="002B33A3"/>
    <w:rsid w:val="002B3DDD"/>
    <w:rsid w:val="002B3F43"/>
    <w:rsid w:val="002B4B7D"/>
    <w:rsid w:val="002B4BE0"/>
    <w:rsid w:val="002B567C"/>
    <w:rsid w:val="002B57B7"/>
    <w:rsid w:val="002B594F"/>
    <w:rsid w:val="002B5A5A"/>
    <w:rsid w:val="002B5A7C"/>
    <w:rsid w:val="002B5E58"/>
    <w:rsid w:val="002B5ECA"/>
    <w:rsid w:val="002B6749"/>
    <w:rsid w:val="002B7189"/>
    <w:rsid w:val="002B78BB"/>
    <w:rsid w:val="002B7CC0"/>
    <w:rsid w:val="002B7D88"/>
    <w:rsid w:val="002C0381"/>
    <w:rsid w:val="002C0827"/>
    <w:rsid w:val="002C140A"/>
    <w:rsid w:val="002C1928"/>
    <w:rsid w:val="002C1931"/>
    <w:rsid w:val="002C1949"/>
    <w:rsid w:val="002C1D48"/>
    <w:rsid w:val="002C2514"/>
    <w:rsid w:val="002C2900"/>
    <w:rsid w:val="002C2D85"/>
    <w:rsid w:val="002C2FAC"/>
    <w:rsid w:val="002C3219"/>
    <w:rsid w:val="002C33B8"/>
    <w:rsid w:val="002C35BA"/>
    <w:rsid w:val="002C390D"/>
    <w:rsid w:val="002C4B8D"/>
    <w:rsid w:val="002C4D1F"/>
    <w:rsid w:val="002C5075"/>
    <w:rsid w:val="002C54C8"/>
    <w:rsid w:val="002C596E"/>
    <w:rsid w:val="002C5DBB"/>
    <w:rsid w:val="002C5EB8"/>
    <w:rsid w:val="002C61B5"/>
    <w:rsid w:val="002C63AF"/>
    <w:rsid w:val="002C65AE"/>
    <w:rsid w:val="002C6634"/>
    <w:rsid w:val="002C6828"/>
    <w:rsid w:val="002C6B08"/>
    <w:rsid w:val="002C7F2B"/>
    <w:rsid w:val="002D0213"/>
    <w:rsid w:val="002D0392"/>
    <w:rsid w:val="002D03DA"/>
    <w:rsid w:val="002D069D"/>
    <w:rsid w:val="002D08DA"/>
    <w:rsid w:val="002D0967"/>
    <w:rsid w:val="002D097B"/>
    <w:rsid w:val="002D0B3E"/>
    <w:rsid w:val="002D0FDA"/>
    <w:rsid w:val="002D166E"/>
    <w:rsid w:val="002D1DC9"/>
    <w:rsid w:val="002D210E"/>
    <w:rsid w:val="002D2270"/>
    <w:rsid w:val="002D23DA"/>
    <w:rsid w:val="002D24FF"/>
    <w:rsid w:val="002D261D"/>
    <w:rsid w:val="002D268C"/>
    <w:rsid w:val="002D28F8"/>
    <w:rsid w:val="002D32D7"/>
    <w:rsid w:val="002D3842"/>
    <w:rsid w:val="002D3BAF"/>
    <w:rsid w:val="002D4182"/>
    <w:rsid w:val="002D4A6C"/>
    <w:rsid w:val="002D522E"/>
    <w:rsid w:val="002D5A40"/>
    <w:rsid w:val="002D5E89"/>
    <w:rsid w:val="002D6565"/>
    <w:rsid w:val="002D65BD"/>
    <w:rsid w:val="002D67F0"/>
    <w:rsid w:val="002D688E"/>
    <w:rsid w:val="002D7129"/>
    <w:rsid w:val="002D7280"/>
    <w:rsid w:val="002D79D8"/>
    <w:rsid w:val="002D7BE1"/>
    <w:rsid w:val="002E03C4"/>
    <w:rsid w:val="002E0562"/>
    <w:rsid w:val="002E0ABF"/>
    <w:rsid w:val="002E0B9C"/>
    <w:rsid w:val="002E1305"/>
    <w:rsid w:val="002E1E9F"/>
    <w:rsid w:val="002E25ED"/>
    <w:rsid w:val="002E28E3"/>
    <w:rsid w:val="002E2D53"/>
    <w:rsid w:val="002E30B7"/>
    <w:rsid w:val="002E36CB"/>
    <w:rsid w:val="002E41A6"/>
    <w:rsid w:val="002E4354"/>
    <w:rsid w:val="002E455D"/>
    <w:rsid w:val="002E4AE2"/>
    <w:rsid w:val="002E4AEC"/>
    <w:rsid w:val="002E54F5"/>
    <w:rsid w:val="002E592F"/>
    <w:rsid w:val="002E62A7"/>
    <w:rsid w:val="002E630F"/>
    <w:rsid w:val="002E6544"/>
    <w:rsid w:val="002E6BD7"/>
    <w:rsid w:val="002E6C30"/>
    <w:rsid w:val="002E7028"/>
    <w:rsid w:val="002E76AC"/>
    <w:rsid w:val="002E7ACE"/>
    <w:rsid w:val="002E7CB7"/>
    <w:rsid w:val="002F078D"/>
    <w:rsid w:val="002F07B0"/>
    <w:rsid w:val="002F0CE9"/>
    <w:rsid w:val="002F170E"/>
    <w:rsid w:val="002F1CFD"/>
    <w:rsid w:val="002F2050"/>
    <w:rsid w:val="002F22F3"/>
    <w:rsid w:val="002F22FC"/>
    <w:rsid w:val="002F2A44"/>
    <w:rsid w:val="002F2B18"/>
    <w:rsid w:val="002F2EB1"/>
    <w:rsid w:val="002F2F85"/>
    <w:rsid w:val="002F3047"/>
    <w:rsid w:val="002F31B2"/>
    <w:rsid w:val="002F392D"/>
    <w:rsid w:val="002F3AC2"/>
    <w:rsid w:val="002F3F08"/>
    <w:rsid w:val="002F4195"/>
    <w:rsid w:val="002F44E6"/>
    <w:rsid w:val="002F4D60"/>
    <w:rsid w:val="002F5866"/>
    <w:rsid w:val="002F586C"/>
    <w:rsid w:val="002F5BE3"/>
    <w:rsid w:val="002F6077"/>
    <w:rsid w:val="002F60FF"/>
    <w:rsid w:val="002F6DA0"/>
    <w:rsid w:val="002F702E"/>
    <w:rsid w:val="002F71A7"/>
    <w:rsid w:val="002F73D6"/>
    <w:rsid w:val="002F7B39"/>
    <w:rsid w:val="00300323"/>
    <w:rsid w:val="003007D5"/>
    <w:rsid w:val="00300B76"/>
    <w:rsid w:val="00300C05"/>
    <w:rsid w:val="003015E4"/>
    <w:rsid w:val="003019AC"/>
    <w:rsid w:val="00301EE9"/>
    <w:rsid w:val="003023A4"/>
    <w:rsid w:val="00304549"/>
    <w:rsid w:val="003047A0"/>
    <w:rsid w:val="00304AC2"/>
    <w:rsid w:val="00304CA4"/>
    <w:rsid w:val="00305246"/>
    <w:rsid w:val="00305388"/>
    <w:rsid w:val="003059CB"/>
    <w:rsid w:val="00306399"/>
    <w:rsid w:val="00306954"/>
    <w:rsid w:val="00306CBB"/>
    <w:rsid w:val="00306E13"/>
    <w:rsid w:val="003072B3"/>
    <w:rsid w:val="00307356"/>
    <w:rsid w:val="00307E9B"/>
    <w:rsid w:val="003101C6"/>
    <w:rsid w:val="003102CF"/>
    <w:rsid w:val="00310C25"/>
    <w:rsid w:val="00310DAC"/>
    <w:rsid w:val="00310E91"/>
    <w:rsid w:val="00310EF0"/>
    <w:rsid w:val="003115B3"/>
    <w:rsid w:val="003119B5"/>
    <w:rsid w:val="00311CD9"/>
    <w:rsid w:val="00311DA4"/>
    <w:rsid w:val="00312474"/>
    <w:rsid w:val="0031286E"/>
    <w:rsid w:val="003129D6"/>
    <w:rsid w:val="00312B03"/>
    <w:rsid w:val="003136A2"/>
    <w:rsid w:val="00313928"/>
    <w:rsid w:val="00313E46"/>
    <w:rsid w:val="0031405C"/>
    <w:rsid w:val="003143B6"/>
    <w:rsid w:val="003145DB"/>
    <w:rsid w:val="003147E8"/>
    <w:rsid w:val="003148E1"/>
    <w:rsid w:val="00314C91"/>
    <w:rsid w:val="00314F5C"/>
    <w:rsid w:val="00315797"/>
    <w:rsid w:val="0031626D"/>
    <w:rsid w:val="003162F9"/>
    <w:rsid w:val="003165B1"/>
    <w:rsid w:val="00316690"/>
    <w:rsid w:val="00316CCA"/>
    <w:rsid w:val="00316EC4"/>
    <w:rsid w:val="00316ED0"/>
    <w:rsid w:val="00316FA2"/>
    <w:rsid w:val="003177B2"/>
    <w:rsid w:val="00317F7D"/>
    <w:rsid w:val="00320A25"/>
    <w:rsid w:val="00320FF1"/>
    <w:rsid w:val="003210A5"/>
    <w:rsid w:val="003211F8"/>
    <w:rsid w:val="00321323"/>
    <w:rsid w:val="00321432"/>
    <w:rsid w:val="00321CEC"/>
    <w:rsid w:val="0032237B"/>
    <w:rsid w:val="00322488"/>
    <w:rsid w:val="00322A30"/>
    <w:rsid w:val="0032325C"/>
    <w:rsid w:val="003237B7"/>
    <w:rsid w:val="00323BDC"/>
    <w:rsid w:val="00323EF5"/>
    <w:rsid w:val="003248C0"/>
    <w:rsid w:val="00325639"/>
    <w:rsid w:val="0032563E"/>
    <w:rsid w:val="00325653"/>
    <w:rsid w:val="00325E8C"/>
    <w:rsid w:val="00326014"/>
    <w:rsid w:val="00326A74"/>
    <w:rsid w:val="00326EEA"/>
    <w:rsid w:val="003271DF"/>
    <w:rsid w:val="003277AD"/>
    <w:rsid w:val="00327DBF"/>
    <w:rsid w:val="00330257"/>
    <w:rsid w:val="00330842"/>
    <w:rsid w:val="003313A8"/>
    <w:rsid w:val="00331608"/>
    <w:rsid w:val="00332A80"/>
    <w:rsid w:val="00332E9F"/>
    <w:rsid w:val="0033373E"/>
    <w:rsid w:val="00333AB9"/>
    <w:rsid w:val="00333EB0"/>
    <w:rsid w:val="00333FF7"/>
    <w:rsid w:val="003342E4"/>
    <w:rsid w:val="00334356"/>
    <w:rsid w:val="00334889"/>
    <w:rsid w:val="00334BE8"/>
    <w:rsid w:val="003352E8"/>
    <w:rsid w:val="00335692"/>
    <w:rsid w:val="003357D4"/>
    <w:rsid w:val="00335D79"/>
    <w:rsid w:val="00335D7E"/>
    <w:rsid w:val="003360D1"/>
    <w:rsid w:val="00336B0E"/>
    <w:rsid w:val="00336DEF"/>
    <w:rsid w:val="00337285"/>
    <w:rsid w:val="00337EAF"/>
    <w:rsid w:val="00340114"/>
    <w:rsid w:val="0034013C"/>
    <w:rsid w:val="0034050E"/>
    <w:rsid w:val="0034070B"/>
    <w:rsid w:val="00340A8D"/>
    <w:rsid w:val="00340B36"/>
    <w:rsid w:val="00340FAC"/>
    <w:rsid w:val="00341064"/>
    <w:rsid w:val="003419FA"/>
    <w:rsid w:val="00341D91"/>
    <w:rsid w:val="00341FFC"/>
    <w:rsid w:val="0034243E"/>
    <w:rsid w:val="0034293F"/>
    <w:rsid w:val="00342D93"/>
    <w:rsid w:val="00342DDD"/>
    <w:rsid w:val="00342DF8"/>
    <w:rsid w:val="00343665"/>
    <w:rsid w:val="003437D7"/>
    <w:rsid w:val="0034380D"/>
    <w:rsid w:val="003439D3"/>
    <w:rsid w:val="00343E60"/>
    <w:rsid w:val="003442FF"/>
    <w:rsid w:val="00344415"/>
    <w:rsid w:val="003453FC"/>
    <w:rsid w:val="003456EF"/>
    <w:rsid w:val="00345AF7"/>
    <w:rsid w:val="00345D2B"/>
    <w:rsid w:val="00346440"/>
    <w:rsid w:val="00346DA4"/>
    <w:rsid w:val="00346F25"/>
    <w:rsid w:val="00346FD8"/>
    <w:rsid w:val="00347137"/>
    <w:rsid w:val="00347F04"/>
    <w:rsid w:val="00350403"/>
    <w:rsid w:val="00351051"/>
    <w:rsid w:val="00351089"/>
    <w:rsid w:val="003518C5"/>
    <w:rsid w:val="00351A70"/>
    <w:rsid w:val="00351F29"/>
    <w:rsid w:val="00352870"/>
    <w:rsid w:val="00354112"/>
    <w:rsid w:val="00354273"/>
    <w:rsid w:val="00354277"/>
    <w:rsid w:val="00354414"/>
    <w:rsid w:val="003553D5"/>
    <w:rsid w:val="00355431"/>
    <w:rsid w:val="00355759"/>
    <w:rsid w:val="003562B5"/>
    <w:rsid w:val="00356AE2"/>
    <w:rsid w:val="00356C6F"/>
    <w:rsid w:val="00356CC9"/>
    <w:rsid w:val="00356E23"/>
    <w:rsid w:val="00356E89"/>
    <w:rsid w:val="0035703F"/>
    <w:rsid w:val="00357274"/>
    <w:rsid w:val="0035735B"/>
    <w:rsid w:val="00357E5C"/>
    <w:rsid w:val="00357E64"/>
    <w:rsid w:val="00360869"/>
    <w:rsid w:val="00360950"/>
    <w:rsid w:val="00360BD5"/>
    <w:rsid w:val="0036171F"/>
    <w:rsid w:val="00361929"/>
    <w:rsid w:val="00361D82"/>
    <w:rsid w:val="0036239B"/>
    <w:rsid w:val="00362708"/>
    <w:rsid w:val="003627EC"/>
    <w:rsid w:val="0036280F"/>
    <w:rsid w:val="00362F4A"/>
    <w:rsid w:val="00363579"/>
    <w:rsid w:val="00363864"/>
    <w:rsid w:val="003638E0"/>
    <w:rsid w:val="003639F4"/>
    <w:rsid w:val="003640F7"/>
    <w:rsid w:val="00364275"/>
    <w:rsid w:val="003643BD"/>
    <w:rsid w:val="003647C3"/>
    <w:rsid w:val="00364A06"/>
    <w:rsid w:val="00364CC7"/>
    <w:rsid w:val="00364DB7"/>
    <w:rsid w:val="00364F5B"/>
    <w:rsid w:val="003653C3"/>
    <w:rsid w:val="00365428"/>
    <w:rsid w:val="00365AAF"/>
    <w:rsid w:val="00365B69"/>
    <w:rsid w:val="00365B79"/>
    <w:rsid w:val="00365D27"/>
    <w:rsid w:val="0036603D"/>
    <w:rsid w:val="00366167"/>
    <w:rsid w:val="00366426"/>
    <w:rsid w:val="003666AD"/>
    <w:rsid w:val="00366BC1"/>
    <w:rsid w:val="00366DE4"/>
    <w:rsid w:val="00366FAE"/>
    <w:rsid w:val="0036748D"/>
    <w:rsid w:val="003674CC"/>
    <w:rsid w:val="003674E1"/>
    <w:rsid w:val="00367587"/>
    <w:rsid w:val="00367B76"/>
    <w:rsid w:val="00367C20"/>
    <w:rsid w:val="00367E4D"/>
    <w:rsid w:val="0037044A"/>
    <w:rsid w:val="00370585"/>
    <w:rsid w:val="00370826"/>
    <w:rsid w:val="0037169C"/>
    <w:rsid w:val="00371A44"/>
    <w:rsid w:val="003720A9"/>
    <w:rsid w:val="003726E0"/>
    <w:rsid w:val="00372CA6"/>
    <w:rsid w:val="00372F87"/>
    <w:rsid w:val="003733C7"/>
    <w:rsid w:val="00373F1A"/>
    <w:rsid w:val="00374304"/>
    <w:rsid w:val="003748E5"/>
    <w:rsid w:val="00375003"/>
    <w:rsid w:val="00375539"/>
    <w:rsid w:val="00375A24"/>
    <w:rsid w:val="003760DE"/>
    <w:rsid w:val="00377763"/>
    <w:rsid w:val="00377B4A"/>
    <w:rsid w:val="00377F1D"/>
    <w:rsid w:val="0038051F"/>
    <w:rsid w:val="00381106"/>
    <w:rsid w:val="003817D2"/>
    <w:rsid w:val="00381E3A"/>
    <w:rsid w:val="0038285D"/>
    <w:rsid w:val="00382CCA"/>
    <w:rsid w:val="00382EAF"/>
    <w:rsid w:val="003832BB"/>
    <w:rsid w:val="00383FAC"/>
    <w:rsid w:val="00384192"/>
    <w:rsid w:val="003845F5"/>
    <w:rsid w:val="0038465F"/>
    <w:rsid w:val="00384A2A"/>
    <w:rsid w:val="00384DED"/>
    <w:rsid w:val="00385678"/>
    <w:rsid w:val="00386E28"/>
    <w:rsid w:val="00387A24"/>
    <w:rsid w:val="00387A4A"/>
    <w:rsid w:val="00387DC6"/>
    <w:rsid w:val="00387DE5"/>
    <w:rsid w:val="00390049"/>
    <w:rsid w:val="00390B27"/>
    <w:rsid w:val="00390B8C"/>
    <w:rsid w:val="00390D04"/>
    <w:rsid w:val="0039165E"/>
    <w:rsid w:val="003919BD"/>
    <w:rsid w:val="00392E24"/>
    <w:rsid w:val="00393111"/>
    <w:rsid w:val="00393BF1"/>
    <w:rsid w:val="00393D2D"/>
    <w:rsid w:val="00394079"/>
    <w:rsid w:val="00394C33"/>
    <w:rsid w:val="00394E21"/>
    <w:rsid w:val="00394F97"/>
    <w:rsid w:val="00395343"/>
    <w:rsid w:val="003953DB"/>
    <w:rsid w:val="003954AE"/>
    <w:rsid w:val="0039558A"/>
    <w:rsid w:val="003955C3"/>
    <w:rsid w:val="0039589E"/>
    <w:rsid w:val="00395A07"/>
    <w:rsid w:val="00395B17"/>
    <w:rsid w:val="00395C60"/>
    <w:rsid w:val="00396193"/>
    <w:rsid w:val="0039668D"/>
    <w:rsid w:val="003966AA"/>
    <w:rsid w:val="00397056"/>
    <w:rsid w:val="00397839"/>
    <w:rsid w:val="00397B48"/>
    <w:rsid w:val="00397BEF"/>
    <w:rsid w:val="00397FDB"/>
    <w:rsid w:val="003A0587"/>
    <w:rsid w:val="003A0974"/>
    <w:rsid w:val="003A18C5"/>
    <w:rsid w:val="003A1ACE"/>
    <w:rsid w:val="003A1BC5"/>
    <w:rsid w:val="003A2542"/>
    <w:rsid w:val="003A25F8"/>
    <w:rsid w:val="003A2639"/>
    <w:rsid w:val="003A2762"/>
    <w:rsid w:val="003A28B0"/>
    <w:rsid w:val="003A310F"/>
    <w:rsid w:val="003A36C5"/>
    <w:rsid w:val="003A3948"/>
    <w:rsid w:val="003A3C35"/>
    <w:rsid w:val="003A4015"/>
    <w:rsid w:val="003A457B"/>
    <w:rsid w:val="003A481A"/>
    <w:rsid w:val="003A493F"/>
    <w:rsid w:val="003A4ADB"/>
    <w:rsid w:val="003A4C02"/>
    <w:rsid w:val="003A53CF"/>
    <w:rsid w:val="003A58AC"/>
    <w:rsid w:val="003A5A84"/>
    <w:rsid w:val="003A6303"/>
    <w:rsid w:val="003A685D"/>
    <w:rsid w:val="003A6CDB"/>
    <w:rsid w:val="003A72F8"/>
    <w:rsid w:val="003A76B6"/>
    <w:rsid w:val="003A77CE"/>
    <w:rsid w:val="003A78A6"/>
    <w:rsid w:val="003A78B2"/>
    <w:rsid w:val="003A7954"/>
    <w:rsid w:val="003A7B9F"/>
    <w:rsid w:val="003A7DCA"/>
    <w:rsid w:val="003B088C"/>
    <w:rsid w:val="003B0DAD"/>
    <w:rsid w:val="003B0EB7"/>
    <w:rsid w:val="003B0FD3"/>
    <w:rsid w:val="003B1224"/>
    <w:rsid w:val="003B12A6"/>
    <w:rsid w:val="003B12F9"/>
    <w:rsid w:val="003B1E7A"/>
    <w:rsid w:val="003B1EC9"/>
    <w:rsid w:val="003B26BC"/>
    <w:rsid w:val="003B31E8"/>
    <w:rsid w:val="003B351F"/>
    <w:rsid w:val="003B43E0"/>
    <w:rsid w:val="003B4AB6"/>
    <w:rsid w:val="003B4CCC"/>
    <w:rsid w:val="003B54BE"/>
    <w:rsid w:val="003B57D0"/>
    <w:rsid w:val="003B5889"/>
    <w:rsid w:val="003B5E0C"/>
    <w:rsid w:val="003B6283"/>
    <w:rsid w:val="003B6E3B"/>
    <w:rsid w:val="003B6FD3"/>
    <w:rsid w:val="003B74B5"/>
    <w:rsid w:val="003B7BF0"/>
    <w:rsid w:val="003B7C40"/>
    <w:rsid w:val="003B7E42"/>
    <w:rsid w:val="003C07E8"/>
    <w:rsid w:val="003C0F31"/>
    <w:rsid w:val="003C0F45"/>
    <w:rsid w:val="003C110B"/>
    <w:rsid w:val="003C1477"/>
    <w:rsid w:val="003C1870"/>
    <w:rsid w:val="003C193F"/>
    <w:rsid w:val="003C1EDF"/>
    <w:rsid w:val="003C1EE0"/>
    <w:rsid w:val="003C237C"/>
    <w:rsid w:val="003C24D9"/>
    <w:rsid w:val="003C259C"/>
    <w:rsid w:val="003C27B0"/>
    <w:rsid w:val="003C28DF"/>
    <w:rsid w:val="003C29E4"/>
    <w:rsid w:val="003C2E4C"/>
    <w:rsid w:val="003C329E"/>
    <w:rsid w:val="003C3A18"/>
    <w:rsid w:val="003C40F0"/>
    <w:rsid w:val="003C42EF"/>
    <w:rsid w:val="003C4B30"/>
    <w:rsid w:val="003C4D6F"/>
    <w:rsid w:val="003C5519"/>
    <w:rsid w:val="003C6597"/>
    <w:rsid w:val="003C6AB6"/>
    <w:rsid w:val="003C6C85"/>
    <w:rsid w:val="003C6D8A"/>
    <w:rsid w:val="003C6FB1"/>
    <w:rsid w:val="003C7D33"/>
    <w:rsid w:val="003C7DF9"/>
    <w:rsid w:val="003D012C"/>
    <w:rsid w:val="003D0222"/>
    <w:rsid w:val="003D028B"/>
    <w:rsid w:val="003D06AB"/>
    <w:rsid w:val="003D083C"/>
    <w:rsid w:val="003D0B6C"/>
    <w:rsid w:val="003D1229"/>
    <w:rsid w:val="003D13C0"/>
    <w:rsid w:val="003D154B"/>
    <w:rsid w:val="003D1937"/>
    <w:rsid w:val="003D1E5A"/>
    <w:rsid w:val="003D2530"/>
    <w:rsid w:val="003D25B8"/>
    <w:rsid w:val="003D287A"/>
    <w:rsid w:val="003D29D8"/>
    <w:rsid w:val="003D3198"/>
    <w:rsid w:val="003D326D"/>
    <w:rsid w:val="003D36D2"/>
    <w:rsid w:val="003D3D8D"/>
    <w:rsid w:val="003D3EFC"/>
    <w:rsid w:val="003D4194"/>
    <w:rsid w:val="003D46AE"/>
    <w:rsid w:val="003D4F4C"/>
    <w:rsid w:val="003D50BB"/>
    <w:rsid w:val="003D53DB"/>
    <w:rsid w:val="003D5DC5"/>
    <w:rsid w:val="003D6433"/>
    <w:rsid w:val="003D6985"/>
    <w:rsid w:val="003D713D"/>
    <w:rsid w:val="003D7299"/>
    <w:rsid w:val="003D7B9C"/>
    <w:rsid w:val="003D7F9F"/>
    <w:rsid w:val="003D7FDD"/>
    <w:rsid w:val="003E0014"/>
    <w:rsid w:val="003E02B5"/>
    <w:rsid w:val="003E062B"/>
    <w:rsid w:val="003E0726"/>
    <w:rsid w:val="003E0FEC"/>
    <w:rsid w:val="003E128D"/>
    <w:rsid w:val="003E1792"/>
    <w:rsid w:val="003E1979"/>
    <w:rsid w:val="003E1C4C"/>
    <w:rsid w:val="003E1FF0"/>
    <w:rsid w:val="003E2C22"/>
    <w:rsid w:val="003E2C81"/>
    <w:rsid w:val="003E2F0E"/>
    <w:rsid w:val="003E32EC"/>
    <w:rsid w:val="003E4463"/>
    <w:rsid w:val="003E4555"/>
    <w:rsid w:val="003E46AF"/>
    <w:rsid w:val="003E4CB7"/>
    <w:rsid w:val="003E4CE5"/>
    <w:rsid w:val="003E5616"/>
    <w:rsid w:val="003E5AB0"/>
    <w:rsid w:val="003E6040"/>
    <w:rsid w:val="003E6931"/>
    <w:rsid w:val="003E7660"/>
    <w:rsid w:val="003E787A"/>
    <w:rsid w:val="003F006B"/>
    <w:rsid w:val="003F0253"/>
    <w:rsid w:val="003F0800"/>
    <w:rsid w:val="003F0992"/>
    <w:rsid w:val="003F11DB"/>
    <w:rsid w:val="003F1391"/>
    <w:rsid w:val="003F1526"/>
    <w:rsid w:val="003F21A1"/>
    <w:rsid w:val="003F227C"/>
    <w:rsid w:val="003F32A3"/>
    <w:rsid w:val="003F4242"/>
    <w:rsid w:val="003F45C4"/>
    <w:rsid w:val="003F49CA"/>
    <w:rsid w:val="003F4BE7"/>
    <w:rsid w:val="003F4C48"/>
    <w:rsid w:val="003F4CB7"/>
    <w:rsid w:val="003F4E0D"/>
    <w:rsid w:val="003F58B5"/>
    <w:rsid w:val="003F58C0"/>
    <w:rsid w:val="003F5BC9"/>
    <w:rsid w:val="003F6169"/>
    <w:rsid w:val="003F6502"/>
    <w:rsid w:val="003F651C"/>
    <w:rsid w:val="003F675D"/>
    <w:rsid w:val="003F6AE2"/>
    <w:rsid w:val="003F6BE2"/>
    <w:rsid w:val="003F6D66"/>
    <w:rsid w:val="003F700B"/>
    <w:rsid w:val="003F75A3"/>
    <w:rsid w:val="00400406"/>
    <w:rsid w:val="004004DD"/>
    <w:rsid w:val="00400757"/>
    <w:rsid w:val="0040094D"/>
    <w:rsid w:val="004009B0"/>
    <w:rsid w:val="00400B0D"/>
    <w:rsid w:val="00400EFD"/>
    <w:rsid w:val="00400F1B"/>
    <w:rsid w:val="0040115A"/>
    <w:rsid w:val="004011B9"/>
    <w:rsid w:val="00401A9E"/>
    <w:rsid w:val="0040216D"/>
    <w:rsid w:val="004021A4"/>
    <w:rsid w:val="0040238F"/>
    <w:rsid w:val="004025C6"/>
    <w:rsid w:val="004026E7"/>
    <w:rsid w:val="00402CA6"/>
    <w:rsid w:val="004036A2"/>
    <w:rsid w:val="00403884"/>
    <w:rsid w:val="004045C4"/>
    <w:rsid w:val="004045DF"/>
    <w:rsid w:val="004046FB"/>
    <w:rsid w:val="004048A6"/>
    <w:rsid w:val="0040496E"/>
    <w:rsid w:val="004050A1"/>
    <w:rsid w:val="004050F7"/>
    <w:rsid w:val="00405AAB"/>
    <w:rsid w:val="00406481"/>
    <w:rsid w:val="004067D5"/>
    <w:rsid w:val="00406838"/>
    <w:rsid w:val="0040689D"/>
    <w:rsid w:val="00407CBB"/>
    <w:rsid w:val="00407CC1"/>
    <w:rsid w:val="00407D45"/>
    <w:rsid w:val="00407D4D"/>
    <w:rsid w:val="00407DD5"/>
    <w:rsid w:val="004101BC"/>
    <w:rsid w:val="004118AD"/>
    <w:rsid w:val="00412027"/>
    <w:rsid w:val="004125F6"/>
    <w:rsid w:val="0041307D"/>
    <w:rsid w:val="004130BF"/>
    <w:rsid w:val="00413392"/>
    <w:rsid w:val="004133AF"/>
    <w:rsid w:val="004133B3"/>
    <w:rsid w:val="00413D1C"/>
    <w:rsid w:val="004140FB"/>
    <w:rsid w:val="004141C2"/>
    <w:rsid w:val="00414C3F"/>
    <w:rsid w:val="00414D12"/>
    <w:rsid w:val="004150B3"/>
    <w:rsid w:val="004164B2"/>
    <w:rsid w:val="0041719F"/>
    <w:rsid w:val="00417206"/>
    <w:rsid w:val="0041767A"/>
    <w:rsid w:val="004201FA"/>
    <w:rsid w:val="0042035A"/>
    <w:rsid w:val="00420378"/>
    <w:rsid w:val="004203B0"/>
    <w:rsid w:val="004207AE"/>
    <w:rsid w:val="00420A05"/>
    <w:rsid w:val="00420C06"/>
    <w:rsid w:val="00420FE3"/>
    <w:rsid w:val="00421D72"/>
    <w:rsid w:val="00421EF9"/>
    <w:rsid w:val="00421F84"/>
    <w:rsid w:val="004226AD"/>
    <w:rsid w:val="00423374"/>
    <w:rsid w:val="004237FF"/>
    <w:rsid w:val="00423C2F"/>
    <w:rsid w:val="00423E7F"/>
    <w:rsid w:val="00424305"/>
    <w:rsid w:val="00424A76"/>
    <w:rsid w:val="00425718"/>
    <w:rsid w:val="004259D3"/>
    <w:rsid w:val="00425E1C"/>
    <w:rsid w:val="004263BA"/>
    <w:rsid w:val="004263E1"/>
    <w:rsid w:val="0042649F"/>
    <w:rsid w:val="004265C7"/>
    <w:rsid w:val="00426D91"/>
    <w:rsid w:val="0042713B"/>
    <w:rsid w:val="004277EB"/>
    <w:rsid w:val="00427B4D"/>
    <w:rsid w:val="00427B73"/>
    <w:rsid w:val="004300C2"/>
    <w:rsid w:val="00430277"/>
    <w:rsid w:val="00431B8C"/>
    <w:rsid w:val="00431DD6"/>
    <w:rsid w:val="00431DE6"/>
    <w:rsid w:val="00432576"/>
    <w:rsid w:val="004326EC"/>
    <w:rsid w:val="00432C07"/>
    <w:rsid w:val="00432CEF"/>
    <w:rsid w:val="00432D3F"/>
    <w:rsid w:val="00432EF8"/>
    <w:rsid w:val="00433182"/>
    <w:rsid w:val="0043374F"/>
    <w:rsid w:val="00433B2F"/>
    <w:rsid w:val="004345E7"/>
    <w:rsid w:val="00434898"/>
    <w:rsid w:val="00435998"/>
    <w:rsid w:val="00435B69"/>
    <w:rsid w:val="00435B99"/>
    <w:rsid w:val="00435D2C"/>
    <w:rsid w:val="00435E34"/>
    <w:rsid w:val="0043605F"/>
    <w:rsid w:val="00437CA0"/>
    <w:rsid w:val="0044043B"/>
    <w:rsid w:val="004404C1"/>
    <w:rsid w:val="00440901"/>
    <w:rsid w:val="00440DB3"/>
    <w:rsid w:val="00442282"/>
    <w:rsid w:val="004422CB"/>
    <w:rsid w:val="0044284B"/>
    <w:rsid w:val="00442E33"/>
    <w:rsid w:val="00442EA4"/>
    <w:rsid w:val="004435B0"/>
    <w:rsid w:val="00443D2B"/>
    <w:rsid w:val="00443E13"/>
    <w:rsid w:val="00443F11"/>
    <w:rsid w:val="00444116"/>
    <w:rsid w:val="0044437C"/>
    <w:rsid w:val="00444924"/>
    <w:rsid w:val="00444947"/>
    <w:rsid w:val="0044502D"/>
    <w:rsid w:val="0044515B"/>
    <w:rsid w:val="004455C1"/>
    <w:rsid w:val="004459C9"/>
    <w:rsid w:val="00445C68"/>
    <w:rsid w:val="00446064"/>
    <w:rsid w:val="0044623B"/>
    <w:rsid w:val="00446341"/>
    <w:rsid w:val="0044684A"/>
    <w:rsid w:val="00446F68"/>
    <w:rsid w:val="004471DD"/>
    <w:rsid w:val="004472A8"/>
    <w:rsid w:val="00447528"/>
    <w:rsid w:val="00447722"/>
    <w:rsid w:val="004479FC"/>
    <w:rsid w:val="00450269"/>
    <w:rsid w:val="00450B61"/>
    <w:rsid w:val="00450F79"/>
    <w:rsid w:val="0045188F"/>
    <w:rsid w:val="00452DF8"/>
    <w:rsid w:val="0045415D"/>
    <w:rsid w:val="00454A2B"/>
    <w:rsid w:val="0045501B"/>
    <w:rsid w:val="004550AF"/>
    <w:rsid w:val="0045589B"/>
    <w:rsid w:val="004559AC"/>
    <w:rsid w:val="00455E40"/>
    <w:rsid w:val="0045608D"/>
    <w:rsid w:val="004560B4"/>
    <w:rsid w:val="00456969"/>
    <w:rsid w:val="00456D48"/>
    <w:rsid w:val="00456FD3"/>
    <w:rsid w:val="00457940"/>
    <w:rsid w:val="00457962"/>
    <w:rsid w:val="00457C30"/>
    <w:rsid w:val="00460208"/>
    <w:rsid w:val="004606E1"/>
    <w:rsid w:val="00460C76"/>
    <w:rsid w:val="0046111C"/>
    <w:rsid w:val="00461143"/>
    <w:rsid w:val="00461344"/>
    <w:rsid w:val="0046193C"/>
    <w:rsid w:val="00461A62"/>
    <w:rsid w:val="00462AF2"/>
    <w:rsid w:val="00462F70"/>
    <w:rsid w:val="00464145"/>
    <w:rsid w:val="0046423B"/>
    <w:rsid w:val="00464A98"/>
    <w:rsid w:val="00464FFB"/>
    <w:rsid w:val="0046502C"/>
    <w:rsid w:val="004657A2"/>
    <w:rsid w:val="004661C7"/>
    <w:rsid w:val="0046734C"/>
    <w:rsid w:val="00467375"/>
    <w:rsid w:val="0046786D"/>
    <w:rsid w:val="00467885"/>
    <w:rsid w:val="00467A84"/>
    <w:rsid w:val="00471002"/>
    <w:rsid w:val="00471032"/>
    <w:rsid w:val="004711A0"/>
    <w:rsid w:val="0047191D"/>
    <w:rsid w:val="00471B2F"/>
    <w:rsid w:val="00471DD0"/>
    <w:rsid w:val="0047213D"/>
    <w:rsid w:val="004725B2"/>
    <w:rsid w:val="00472C5E"/>
    <w:rsid w:val="00472E87"/>
    <w:rsid w:val="00473325"/>
    <w:rsid w:val="004734ED"/>
    <w:rsid w:val="00473832"/>
    <w:rsid w:val="00473BBF"/>
    <w:rsid w:val="00473DE9"/>
    <w:rsid w:val="0047431F"/>
    <w:rsid w:val="004747A4"/>
    <w:rsid w:val="004748AA"/>
    <w:rsid w:val="0047506C"/>
    <w:rsid w:val="00475235"/>
    <w:rsid w:val="00475301"/>
    <w:rsid w:val="004754C1"/>
    <w:rsid w:val="00475612"/>
    <w:rsid w:val="004760A7"/>
    <w:rsid w:val="00476419"/>
    <w:rsid w:val="00476530"/>
    <w:rsid w:val="0047665D"/>
    <w:rsid w:val="004777E5"/>
    <w:rsid w:val="00477DC9"/>
    <w:rsid w:val="004803EA"/>
    <w:rsid w:val="0048071C"/>
    <w:rsid w:val="00480D62"/>
    <w:rsid w:val="00480E2C"/>
    <w:rsid w:val="0048135A"/>
    <w:rsid w:val="004816A7"/>
    <w:rsid w:val="00481836"/>
    <w:rsid w:val="00482ECE"/>
    <w:rsid w:val="00483367"/>
    <w:rsid w:val="0048338B"/>
    <w:rsid w:val="004835D3"/>
    <w:rsid w:val="00483BC3"/>
    <w:rsid w:val="004848FA"/>
    <w:rsid w:val="0048492B"/>
    <w:rsid w:val="00484A33"/>
    <w:rsid w:val="00484FD5"/>
    <w:rsid w:val="004850DA"/>
    <w:rsid w:val="004852D7"/>
    <w:rsid w:val="00485490"/>
    <w:rsid w:val="00485D7B"/>
    <w:rsid w:val="00486271"/>
    <w:rsid w:val="004863F1"/>
    <w:rsid w:val="0048644E"/>
    <w:rsid w:val="00486718"/>
    <w:rsid w:val="00486B0B"/>
    <w:rsid w:val="00486BBC"/>
    <w:rsid w:val="00487468"/>
    <w:rsid w:val="00487621"/>
    <w:rsid w:val="004903E3"/>
    <w:rsid w:val="00491E6C"/>
    <w:rsid w:val="00491F1C"/>
    <w:rsid w:val="004926B9"/>
    <w:rsid w:val="004926F1"/>
    <w:rsid w:val="00492EB1"/>
    <w:rsid w:val="004932C7"/>
    <w:rsid w:val="004932EE"/>
    <w:rsid w:val="00494311"/>
    <w:rsid w:val="004944B2"/>
    <w:rsid w:val="0049467B"/>
    <w:rsid w:val="004947D8"/>
    <w:rsid w:val="004947FA"/>
    <w:rsid w:val="00494F8F"/>
    <w:rsid w:val="004951FD"/>
    <w:rsid w:val="00495387"/>
    <w:rsid w:val="004956F8"/>
    <w:rsid w:val="004959F3"/>
    <w:rsid w:val="00495A27"/>
    <w:rsid w:val="00495A5D"/>
    <w:rsid w:val="004960ED"/>
    <w:rsid w:val="004964BA"/>
    <w:rsid w:val="00496D74"/>
    <w:rsid w:val="00496DC8"/>
    <w:rsid w:val="004A03B1"/>
    <w:rsid w:val="004A09EE"/>
    <w:rsid w:val="004A0C22"/>
    <w:rsid w:val="004A180E"/>
    <w:rsid w:val="004A1A1D"/>
    <w:rsid w:val="004A226A"/>
    <w:rsid w:val="004A2509"/>
    <w:rsid w:val="004A295E"/>
    <w:rsid w:val="004A3157"/>
    <w:rsid w:val="004A332B"/>
    <w:rsid w:val="004A3A9F"/>
    <w:rsid w:val="004A4B5E"/>
    <w:rsid w:val="004A4B70"/>
    <w:rsid w:val="004A54B8"/>
    <w:rsid w:val="004A5F5C"/>
    <w:rsid w:val="004A5F78"/>
    <w:rsid w:val="004A65BE"/>
    <w:rsid w:val="004A6D45"/>
    <w:rsid w:val="004A6ECE"/>
    <w:rsid w:val="004A6ED9"/>
    <w:rsid w:val="004A73FA"/>
    <w:rsid w:val="004A77A6"/>
    <w:rsid w:val="004A7FEE"/>
    <w:rsid w:val="004A7FFC"/>
    <w:rsid w:val="004B033C"/>
    <w:rsid w:val="004B06EA"/>
    <w:rsid w:val="004B1222"/>
    <w:rsid w:val="004B127F"/>
    <w:rsid w:val="004B130C"/>
    <w:rsid w:val="004B1C96"/>
    <w:rsid w:val="004B1DC6"/>
    <w:rsid w:val="004B2064"/>
    <w:rsid w:val="004B246D"/>
    <w:rsid w:val="004B289E"/>
    <w:rsid w:val="004B2A40"/>
    <w:rsid w:val="004B31F1"/>
    <w:rsid w:val="004B38BF"/>
    <w:rsid w:val="004B38C8"/>
    <w:rsid w:val="004B3CAC"/>
    <w:rsid w:val="004B3CCB"/>
    <w:rsid w:val="004B4AA2"/>
    <w:rsid w:val="004B5143"/>
    <w:rsid w:val="004B5AAB"/>
    <w:rsid w:val="004B5C9A"/>
    <w:rsid w:val="004B5FCF"/>
    <w:rsid w:val="004B6495"/>
    <w:rsid w:val="004B6533"/>
    <w:rsid w:val="004B658E"/>
    <w:rsid w:val="004B677F"/>
    <w:rsid w:val="004B6FC5"/>
    <w:rsid w:val="004B72BB"/>
    <w:rsid w:val="004B72E4"/>
    <w:rsid w:val="004B753C"/>
    <w:rsid w:val="004C036D"/>
    <w:rsid w:val="004C0399"/>
    <w:rsid w:val="004C06B1"/>
    <w:rsid w:val="004C0AC5"/>
    <w:rsid w:val="004C1400"/>
    <w:rsid w:val="004C151B"/>
    <w:rsid w:val="004C1531"/>
    <w:rsid w:val="004C1A08"/>
    <w:rsid w:val="004C1B10"/>
    <w:rsid w:val="004C1B3F"/>
    <w:rsid w:val="004C1F6A"/>
    <w:rsid w:val="004C2272"/>
    <w:rsid w:val="004C2809"/>
    <w:rsid w:val="004C2954"/>
    <w:rsid w:val="004C2B43"/>
    <w:rsid w:val="004C2D05"/>
    <w:rsid w:val="004C332C"/>
    <w:rsid w:val="004C3EBF"/>
    <w:rsid w:val="004C4866"/>
    <w:rsid w:val="004C4C0A"/>
    <w:rsid w:val="004C584C"/>
    <w:rsid w:val="004C59D6"/>
    <w:rsid w:val="004C6B84"/>
    <w:rsid w:val="004C7774"/>
    <w:rsid w:val="004C7B3B"/>
    <w:rsid w:val="004D070B"/>
    <w:rsid w:val="004D074A"/>
    <w:rsid w:val="004D07DF"/>
    <w:rsid w:val="004D0F2C"/>
    <w:rsid w:val="004D1ADD"/>
    <w:rsid w:val="004D1AE9"/>
    <w:rsid w:val="004D1CB8"/>
    <w:rsid w:val="004D32C5"/>
    <w:rsid w:val="004D337B"/>
    <w:rsid w:val="004D3647"/>
    <w:rsid w:val="004D3A6C"/>
    <w:rsid w:val="004D448D"/>
    <w:rsid w:val="004D4A54"/>
    <w:rsid w:val="004D50E5"/>
    <w:rsid w:val="004D5299"/>
    <w:rsid w:val="004D56BF"/>
    <w:rsid w:val="004D5A4E"/>
    <w:rsid w:val="004D5E26"/>
    <w:rsid w:val="004D6598"/>
    <w:rsid w:val="004D668C"/>
    <w:rsid w:val="004D6B45"/>
    <w:rsid w:val="004D6E44"/>
    <w:rsid w:val="004D7327"/>
    <w:rsid w:val="004D73DD"/>
    <w:rsid w:val="004E064E"/>
    <w:rsid w:val="004E076A"/>
    <w:rsid w:val="004E09D8"/>
    <w:rsid w:val="004E110E"/>
    <w:rsid w:val="004E19C1"/>
    <w:rsid w:val="004E1D12"/>
    <w:rsid w:val="004E2427"/>
    <w:rsid w:val="004E26E7"/>
    <w:rsid w:val="004E29A9"/>
    <w:rsid w:val="004E2F22"/>
    <w:rsid w:val="004E31FB"/>
    <w:rsid w:val="004E3328"/>
    <w:rsid w:val="004E3330"/>
    <w:rsid w:val="004E355C"/>
    <w:rsid w:val="004E3AC8"/>
    <w:rsid w:val="004E3B8B"/>
    <w:rsid w:val="004E4125"/>
    <w:rsid w:val="004E43FE"/>
    <w:rsid w:val="004E450C"/>
    <w:rsid w:val="004E4C6A"/>
    <w:rsid w:val="004E4DD8"/>
    <w:rsid w:val="004E50E4"/>
    <w:rsid w:val="004E539F"/>
    <w:rsid w:val="004E5603"/>
    <w:rsid w:val="004E5683"/>
    <w:rsid w:val="004E5866"/>
    <w:rsid w:val="004E5A82"/>
    <w:rsid w:val="004E5B39"/>
    <w:rsid w:val="004E62D0"/>
    <w:rsid w:val="004E64E5"/>
    <w:rsid w:val="004E69A0"/>
    <w:rsid w:val="004E6E4F"/>
    <w:rsid w:val="004E7422"/>
    <w:rsid w:val="004F06B9"/>
    <w:rsid w:val="004F081A"/>
    <w:rsid w:val="004F0B30"/>
    <w:rsid w:val="004F0CEC"/>
    <w:rsid w:val="004F122D"/>
    <w:rsid w:val="004F130C"/>
    <w:rsid w:val="004F2B15"/>
    <w:rsid w:val="004F2B8F"/>
    <w:rsid w:val="004F2CFF"/>
    <w:rsid w:val="004F30AD"/>
    <w:rsid w:val="004F366B"/>
    <w:rsid w:val="004F3CFF"/>
    <w:rsid w:val="004F3E9C"/>
    <w:rsid w:val="004F4092"/>
    <w:rsid w:val="004F4ACC"/>
    <w:rsid w:val="004F53D9"/>
    <w:rsid w:val="004F56C6"/>
    <w:rsid w:val="004F5D55"/>
    <w:rsid w:val="004F622A"/>
    <w:rsid w:val="004F64DB"/>
    <w:rsid w:val="004F6804"/>
    <w:rsid w:val="004F689E"/>
    <w:rsid w:val="004F76FF"/>
    <w:rsid w:val="004F7715"/>
    <w:rsid w:val="004F7D8E"/>
    <w:rsid w:val="00500059"/>
    <w:rsid w:val="0050114E"/>
    <w:rsid w:val="0050135A"/>
    <w:rsid w:val="00501988"/>
    <w:rsid w:val="00501FE2"/>
    <w:rsid w:val="00502633"/>
    <w:rsid w:val="005032C0"/>
    <w:rsid w:val="00503517"/>
    <w:rsid w:val="00503A8F"/>
    <w:rsid w:val="00503C50"/>
    <w:rsid w:val="00503DBE"/>
    <w:rsid w:val="00503F6C"/>
    <w:rsid w:val="005046FA"/>
    <w:rsid w:val="00504718"/>
    <w:rsid w:val="00504CFF"/>
    <w:rsid w:val="0050553B"/>
    <w:rsid w:val="0050554E"/>
    <w:rsid w:val="005060E4"/>
    <w:rsid w:val="005061D4"/>
    <w:rsid w:val="00506B74"/>
    <w:rsid w:val="00506B83"/>
    <w:rsid w:val="00510260"/>
    <w:rsid w:val="00510413"/>
    <w:rsid w:val="0051085A"/>
    <w:rsid w:val="00511066"/>
    <w:rsid w:val="00511461"/>
    <w:rsid w:val="005117B5"/>
    <w:rsid w:val="0051202F"/>
    <w:rsid w:val="005123C2"/>
    <w:rsid w:val="00512412"/>
    <w:rsid w:val="005124C6"/>
    <w:rsid w:val="00512548"/>
    <w:rsid w:val="00512678"/>
    <w:rsid w:val="0051273D"/>
    <w:rsid w:val="005137F3"/>
    <w:rsid w:val="00513B66"/>
    <w:rsid w:val="005140A2"/>
    <w:rsid w:val="0051459B"/>
    <w:rsid w:val="00514B50"/>
    <w:rsid w:val="00514C73"/>
    <w:rsid w:val="00515138"/>
    <w:rsid w:val="005156E1"/>
    <w:rsid w:val="00515C30"/>
    <w:rsid w:val="005160DE"/>
    <w:rsid w:val="00516164"/>
    <w:rsid w:val="005170CD"/>
    <w:rsid w:val="00517CC9"/>
    <w:rsid w:val="005208BD"/>
    <w:rsid w:val="00520F70"/>
    <w:rsid w:val="00520FF2"/>
    <w:rsid w:val="00521431"/>
    <w:rsid w:val="00522081"/>
    <w:rsid w:val="0052260E"/>
    <w:rsid w:val="005226A5"/>
    <w:rsid w:val="00522BE7"/>
    <w:rsid w:val="00522D9A"/>
    <w:rsid w:val="00522E48"/>
    <w:rsid w:val="00523924"/>
    <w:rsid w:val="00523C13"/>
    <w:rsid w:val="00523C90"/>
    <w:rsid w:val="00524A43"/>
    <w:rsid w:val="0052516F"/>
    <w:rsid w:val="005253BA"/>
    <w:rsid w:val="00525929"/>
    <w:rsid w:val="0052592E"/>
    <w:rsid w:val="00525D74"/>
    <w:rsid w:val="00525ECC"/>
    <w:rsid w:val="0052635B"/>
    <w:rsid w:val="00526C93"/>
    <w:rsid w:val="00526FFE"/>
    <w:rsid w:val="0052776C"/>
    <w:rsid w:val="005278A6"/>
    <w:rsid w:val="005278FE"/>
    <w:rsid w:val="00527A54"/>
    <w:rsid w:val="00527A84"/>
    <w:rsid w:val="0053023C"/>
    <w:rsid w:val="005303AD"/>
    <w:rsid w:val="005306C5"/>
    <w:rsid w:val="00530898"/>
    <w:rsid w:val="00530E68"/>
    <w:rsid w:val="00531084"/>
    <w:rsid w:val="00531BE6"/>
    <w:rsid w:val="0053239B"/>
    <w:rsid w:val="005325A9"/>
    <w:rsid w:val="0053273D"/>
    <w:rsid w:val="00532F15"/>
    <w:rsid w:val="00533736"/>
    <w:rsid w:val="0053378D"/>
    <w:rsid w:val="00533C0C"/>
    <w:rsid w:val="00534079"/>
    <w:rsid w:val="00534B63"/>
    <w:rsid w:val="0053598B"/>
    <w:rsid w:val="00535BAF"/>
    <w:rsid w:val="00536289"/>
    <w:rsid w:val="00536404"/>
    <w:rsid w:val="0053692E"/>
    <w:rsid w:val="00536C94"/>
    <w:rsid w:val="00537648"/>
    <w:rsid w:val="00537754"/>
    <w:rsid w:val="0053782F"/>
    <w:rsid w:val="00540670"/>
    <w:rsid w:val="00540D8E"/>
    <w:rsid w:val="00541402"/>
    <w:rsid w:val="0054170E"/>
    <w:rsid w:val="0054180B"/>
    <w:rsid w:val="00541B17"/>
    <w:rsid w:val="00541B88"/>
    <w:rsid w:val="00541C1B"/>
    <w:rsid w:val="00541DBB"/>
    <w:rsid w:val="00542365"/>
    <w:rsid w:val="00542724"/>
    <w:rsid w:val="00542931"/>
    <w:rsid w:val="00542F85"/>
    <w:rsid w:val="005433CD"/>
    <w:rsid w:val="0054354B"/>
    <w:rsid w:val="005438F1"/>
    <w:rsid w:val="00543B17"/>
    <w:rsid w:val="00544189"/>
    <w:rsid w:val="00544923"/>
    <w:rsid w:val="0054552A"/>
    <w:rsid w:val="005456E8"/>
    <w:rsid w:val="00545B24"/>
    <w:rsid w:val="005461B9"/>
    <w:rsid w:val="005471BC"/>
    <w:rsid w:val="00547C42"/>
    <w:rsid w:val="00547E37"/>
    <w:rsid w:val="00547E9F"/>
    <w:rsid w:val="0055016B"/>
    <w:rsid w:val="00550266"/>
    <w:rsid w:val="0055038C"/>
    <w:rsid w:val="005507E1"/>
    <w:rsid w:val="00550911"/>
    <w:rsid w:val="005509A1"/>
    <w:rsid w:val="00550AD3"/>
    <w:rsid w:val="005510C3"/>
    <w:rsid w:val="00551856"/>
    <w:rsid w:val="0055188B"/>
    <w:rsid w:val="005518B3"/>
    <w:rsid w:val="00551AFA"/>
    <w:rsid w:val="00551D08"/>
    <w:rsid w:val="0055278B"/>
    <w:rsid w:val="0055291D"/>
    <w:rsid w:val="00552C46"/>
    <w:rsid w:val="00554047"/>
    <w:rsid w:val="0055468A"/>
    <w:rsid w:val="00555591"/>
    <w:rsid w:val="0055576B"/>
    <w:rsid w:val="005559B7"/>
    <w:rsid w:val="00555F6F"/>
    <w:rsid w:val="0055647B"/>
    <w:rsid w:val="00556F28"/>
    <w:rsid w:val="00557911"/>
    <w:rsid w:val="00557A3A"/>
    <w:rsid w:val="00557C04"/>
    <w:rsid w:val="00557EE2"/>
    <w:rsid w:val="00560107"/>
    <w:rsid w:val="005602F1"/>
    <w:rsid w:val="00560762"/>
    <w:rsid w:val="00560CC5"/>
    <w:rsid w:val="00561458"/>
    <w:rsid w:val="0056149A"/>
    <w:rsid w:val="005614EC"/>
    <w:rsid w:val="005617D0"/>
    <w:rsid w:val="00561EAB"/>
    <w:rsid w:val="00561F26"/>
    <w:rsid w:val="0056222D"/>
    <w:rsid w:val="00562578"/>
    <w:rsid w:val="005626D6"/>
    <w:rsid w:val="00562E70"/>
    <w:rsid w:val="00562EBB"/>
    <w:rsid w:val="005639D7"/>
    <w:rsid w:val="00565138"/>
    <w:rsid w:val="00565529"/>
    <w:rsid w:val="00565775"/>
    <w:rsid w:val="0056588E"/>
    <w:rsid w:val="00565927"/>
    <w:rsid w:val="00565B69"/>
    <w:rsid w:val="00565F67"/>
    <w:rsid w:val="0056628C"/>
    <w:rsid w:val="0056636A"/>
    <w:rsid w:val="00566A1B"/>
    <w:rsid w:val="00566C36"/>
    <w:rsid w:val="005671A4"/>
    <w:rsid w:val="005671E0"/>
    <w:rsid w:val="005671F7"/>
    <w:rsid w:val="00567335"/>
    <w:rsid w:val="00567D5F"/>
    <w:rsid w:val="005703F3"/>
    <w:rsid w:val="00570719"/>
    <w:rsid w:val="00571481"/>
    <w:rsid w:val="005718AC"/>
    <w:rsid w:val="00571B5F"/>
    <w:rsid w:val="00571EA5"/>
    <w:rsid w:val="005722A1"/>
    <w:rsid w:val="005722CF"/>
    <w:rsid w:val="00572A81"/>
    <w:rsid w:val="00572E79"/>
    <w:rsid w:val="00573031"/>
    <w:rsid w:val="00573A1C"/>
    <w:rsid w:val="00573BEF"/>
    <w:rsid w:val="005744F6"/>
    <w:rsid w:val="00574A2B"/>
    <w:rsid w:val="00574D47"/>
    <w:rsid w:val="00574F66"/>
    <w:rsid w:val="005750AA"/>
    <w:rsid w:val="005751DF"/>
    <w:rsid w:val="00575564"/>
    <w:rsid w:val="00575E45"/>
    <w:rsid w:val="00575FB7"/>
    <w:rsid w:val="00576129"/>
    <w:rsid w:val="00576355"/>
    <w:rsid w:val="005765DD"/>
    <w:rsid w:val="00576A60"/>
    <w:rsid w:val="00576B7F"/>
    <w:rsid w:val="00576D21"/>
    <w:rsid w:val="005774C8"/>
    <w:rsid w:val="005776AA"/>
    <w:rsid w:val="005776EE"/>
    <w:rsid w:val="005777B0"/>
    <w:rsid w:val="00577A28"/>
    <w:rsid w:val="005800C0"/>
    <w:rsid w:val="005803CE"/>
    <w:rsid w:val="0058134E"/>
    <w:rsid w:val="00582D7E"/>
    <w:rsid w:val="00582E9B"/>
    <w:rsid w:val="00583958"/>
    <w:rsid w:val="00583F4F"/>
    <w:rsid w:val="0058409A"/>
    <w:rsid w:val="005840F3"/>
    <w:rsid w:val="0058418F"/>
    <w:rsid w:val="00584771"/>
    <w:rsid w:val="00584C61"/>
    <w:rsid w:val="00584F52"/>
    <w:rsid w:val="005854BE"/>
    <w:rsid w:val="00585DE5"/>
    <w:rsid w:val="005862A2"/>
    <w:rsid w:val="00586A09"/>
    <w:rsid w:val="00587D87"/>
    <w:rsid w:val="005902C0"/>
    <w:rsid w:val="00590431"/>
    <w:rsid w:val="005904A9"/>
    <w:rsid w:val="005904D9"/>
    <w:rsid w:val="00590570"/>
    <w:rsid w:val="00590670"/>
    <w:rsid w:val="00590C9A"/>
    <w:rsid w:val="005910A1"/>
    <w:rsid w:val="00591364"/>
    <w:rsid w:val="00591542"/>
    <w:rsid w:val="0059156C"/>
    <w:rsid w:val="00591B03"/>
    <w:rsid w:val="0059229F"/>
    <w:rsid w:val="00592A80"/>
    <w:rsid w:val="00592E4E"/>
    <w:rsid w:val="00593235"/>
    <w:rsid w:val="00593341"/>
    <w:rsid w:val="00593617"/>
    <w:rsid w:val="00593DE9"/>
    <w:rsid w:val="00593EAD"/>
    <w:rsid w:val="0059430D"/>
    <w:rsid w:val="00594407"/>
    <w:rsid w:val="00594743"/>
    <w:rsid w:val="00594A65"/>
    <w:rsid w:val="00594D56"/>
    <w:rsid w:val="00594EDB"/>
    <w:rsid w:val="00594F72"/>
    <w:rsid w:val="005950C1"/>
    <w:rsid w:val="00595517"/>
    <w:rsid w:val="00595551"/>
    <w:rsid w:val="005955AA"/>
    <w:rsid w:val="00595D65"/>
    <w:rsid w:val="00596BC3"/>
    <w:rsid w:val="00596E7A"/>
    <w:rsid w:val="00597191"/>
    <w:rsid w:val="005972A4"/>
    <w:rsid w:val="00597588"/>
    <w:rsid w:val="00597661"/>
    <w:rsid w:val="005A0A99"/>
    <w:rsid w:val="005A0CA6"/>
    <w:rsid w:val="005A0EA3"/>
    <w:rsid w:val="005A1C45"/>
    <w:rsid w:val="005A255E"/>
    <w:rsid w:val="005A2742"/>
    <w:rsid w:val="005A2E4F"/>
    <w:rsid w:val="005A32D4"/>
    <w:rsid w:val="005A3456"/>
    <w:rsid w:val="005A36E9"/>
    <w:rsid w:val="005A3C1A"/>
    <w:rsid w:val="005A3D93"/>
    <w:rsid w:val="005A3DB4"/>
    <w:rsid w:val="005A401E"/>
    <w:rsid w:val="005A421A"/>
    <w:rsid w:val="005A42A7"/>
    <w:rsid w:val="005A474E"/>
    <w:rsid w:val="005A4B12"/>
    <w:rsid w:val="005A4DAF"/>
    <w:rsid w:val="005A57F0"/>
    <w:rsid w:val="005A5AC4"/>
    <w:rsid w:val="005A5C95"/>
    <w:rsid w:val="005A5E20"/>
    <w:rsid w:val="005A5F31"/>
    <w:rsid w:val="005A6235"/>
    <w:rsid w:val="005A660A"/>
    <w:rsid w:val="005A6A00"/>
    <w:rsid w:val="005A78A1"/>
    <w:rsid w:val="005A7C69"/>
    <w:rsid w:val="005A7EF2"/>
    <w:rsid w:val="005B072F"/>
    <w:rsid w:val="005B07CD"/>
    <w:rsid w:val="005B209C"/>
    <w:rsid w:val="005B243A"/>
    <w:rsid w:val="005B2D07"/>
    <w:rsid w:val="005B3080"/>
    <w:rsid w:val="005B3314"/>
    <w:rsid w:val="005B3501"/>
    <w:rsid w:val="005B356E"/>
    <w:rsid w:val="005B3B33"/>
    <w:rsid w:val="005B4891"/>
    <w:rsid w:val="005B501F"/>
    <w:rsid w:val="005B51CE"/>
    <w:rsid w:val="005B5305"/>
    <w:rsid w:val="005B565B"/>
    <w:rsid w:val="005B5C8F"/>
    <w:rsid w:val="005B5ED0"/>
    <w:rsid w:val="005B5F27"/>
    <w:rsid w:val="005B5F97"/>
    <w:rsid w:val="005B6B02"/>
    <w:rsid w:val="005B6BFB"/>
    <w:rsid w:val="005B6E40"/>
    <w:rsid w:val="005B6E90"/>
    <w:rsid w:val="005B6EE4"/>
    <w:rsid w:val="005B7890"/>
    <w:rsid w:val="005B79C8"/>
    <w:rsid w:val="005B7A4E"/>
    <w:rsid w:val="005B7A6B"/>
    <w:rsid w:val="005B7D6F"/>
    <w:rsid w:val="005B7F8C"/>
    <w:rsid w:val="005C0653"/>
    <w:rsid w:val="005C0A3F"/>
    <w:rsid w:val="005C0B5F"/>
    <w:rsid w:val="005C134F"/>
    <w:rsid w:val="005C13B0"/>
    <w:rsid w:val="005C163C"/>
    <w:rsid w:val="005C1A62"/>
    <w:rsid w:val="005C21AE"/>
    <w:rsid w:val="005C25A1"/>
    <w:rsid w:val="005C2A69"/>
    <w:rsid w:val="005C2E54"/>
    <w:rsid w:val="005C3138"/>
    <w:rsid w:val="005C3980"/>
    <w:rsid w:val="005C3C29"/>
    <w:rsid w:val="005C3F16"/>
    <w:rsid w:val="005C3F18"/>
    <w:rsid w:val="005C3F46"/>
    <w:rsid w:val="005C3F55"/>
    <w:rsid w:val="005C413D"/>
    <w:rsid w:val="005C44E2"/>
    <w:rsid w:val="005C46E9"/>
    <w:rsid w:val="005C4B12"/>
    <w:rsid w:val="005C4F65"/>
    <w:rsid w:val="005C5250"/>
    <w:rsid w:val="005C5331"/>
    <w:rsid w:val="005C5865"/>
    <w:rsid w:val="005C5BF2"/>
    <w:rsid w:val="005C5ECC"/>
    <w:rsid w:val="005C623C"/>
    <w:rsid w:val="005C635A"/>
    <w:rsid w:val="005C668C"/>
    <w:rsid w:val="005C6FC4"/>
    <w:rsid w:val="005C71AB"/>
    <w:rsid w:val="005C7575"/>
    <w:rsid w:val="005C76DA"/>
    <w:rsid w:val="005C7AB3"/>
    <w:rsid w:val="005C7B75"/>
    <w:rsid w:val="005D01AB"/>
    <w:rsid w:val="005D0265"/>
    <w:rsid w:val="005D0477"/>
    <w:rsid w:val="005D0597"/>
    <w:rsid w:val="005D08C7"/>
    <w:rsid w:val="005D10B4"/>
    <w:rsid w:val="005D13E2"/>
    <w:rsid w:val="005D15BE"/>
    <w:rsid w:val="005D16DD"/>
    <w:rsid w:val="005D1A74"/>
    <w:rsid w:val="005D1CCB"/>
    <w:rsid w:val="005D2690"/>
    <w:rsid w:val="005D2C24"/>
    <w:rsid w:val="005D3392"/>
    <w:rsid w:val="005D3468"/>
    <w:rsid w:val="005D37B3"/>
    <w:rsid w:val="005D4636"/>
    <w:rsid w:val="005D4AA9"/>
    <w:rsid w:val="005D4B1C"/>
    <w:rsid w:val="005D5148"/>
    <w:rsid w:val="005D5D05"/>
    <w:rsid w:val="005D6060"/>
    <w:rsid w:val="005D7330"/>
    <w:rsid w:val="005D744E"/>
    <w:rsid w:val="005D7806"/>
    <w:rsid w:val="005D7C63"/>
    <w:rsid w:val="005D7DB2"/>
    <w:rsid w:val="005E03CA"/>
    <w:rsid w:val="005E04B2"/>
    <w:rsid w:val="005E0704"/>
    <w:rsid w:val="005E0BE7"/>
    <w:rsid w:val="005E0D20"/>
    <w:rsid w:val="005E0D7D"/>
    <w:rsid w:val="005E0FE3"/>
    <w:rsid w:val="005E18C8"/>
    <w:rsid w:val="005E21DF"/>
    <w:rsid w:val="005E2969"/>
    <w:rsid w:val="005E318C"/>
    <w:rsid w:val="005E3B53"/>
    <w:rsid w:val="005E44A9"/>
    <w:rsid w:val="005E45EF"/>
    <w:rsid w:val="005E4F3A"/>
    <w:rsid w:val="005E516A"/>
    <w:rsid w:val="005E551C"/>
    <w:rsid w:val="005E5637"/>
    <w:rsid w:val="005E5655"/>
    <w:rsid w:val="005E5B1B"/>
    <w:rsid w:val="005E5F77"/>
    <w:rsid w:val="005E606E"/>
    <w:rsid w:val="005E6397"/>
    <w:rsid w:val="005E6735"/>
    <w:rsid w:val="005E6815"/>
    <w:rsid w:val="005E723A"/>
    <w:rsid w:val="005E73C4"/>
    <w:rsid w:val="005E752B"/>
    <w:rsid w:val="005E78AA"/>
    <w:rsid w:val="005E78DE"/>
    <w:rsid w:val="005E7F55"/>
    <w:rsid w:val="005F0241"/>
    <w:rsid w:val="005F04D4"/>
    <w:rsid w:val="005F0F5D"/>
    <w:rsid w:val="005F12DB"/>
    <w:rsid w:val="005F12E9"/>
    <w:rsid w:val="005F14C3"/>
    <w:rsid w:val="005F17D6"/>
    <w:rsid w:val="005F1A5D"/>
    <w:rsid w:val="005F1A61"/>
    <w:rsid w:val="005F1B20"/>
    <w:rsid w:val="005F1D9F"/>
    <w:rsid w:val="005F2135"/>
    <w:rsid w:val="005F2A5B"/>
    <w:rsid w:val="005F2BBB"/>
    <w:rsid w:val="005F2FAC"/>
    <w:rsid w:val="005F3184"/>
    <w:rsid w:val="005F36A6"/>
    <w:rsid w:val="005F4370"/>
    <w:rsid w:val="005F45C2"/>
    <w:rsid w:val="005F46ED"/>
    <w:rsid w:val="005F4BAD"/>
    <w:rsid w:val="005F50F3"/>
    <w:rsid w:val="005F5F29"/>
    <w:rsid w:val="005F5FB0"/>
    <w:rsid w:val="005F62B4"/>
    <w:rsid w:val="005F69B7"/>
    <w:rsid w:val="005F6A5D"/>
    <w:rsid w:val="005F6CD5"/>
    <w:rsid w:val="005F6D99"/>
    <w:rsid w:val="005F71A9"/>
    <w:rsid w:val="005F74F6"/>
    <w:rsid w:val="006002F8"/>
    <w:rsid w:val="00600377"/>
    <w:rsid w:val="006004A3"/>
    <w:rsid w:val="00601F7D"/>
    <w:rsid w:val="0060212C"/>
    <w:rsid w:val="00602940"/>
    <w:rsid w:val="00602D2B"/>
    <w:rsid w:val="00602EF0"/>
    <w:rsid w:val="006033D5"/>
    <w:rsid w:val="00603A5E"/>
    <w:rsid w:val="00603C87"/>
    <w:rsid w:val="006040E4"/>
    <w:rsid w:val="00604245"/>
    <w:rsid w:val="006049B7"/>
    <w:rsid w:val="00604C63"/>
    <w:rsid w:val="00604CB2"/>
    <w:rsid w:val="00604D0B"/>
    <w:rsid w:val="00604EF9"/>
    <w:rsid w:val="00605328"/>
    <w:rsid w:val="00605458"/>
    <w:rsid w:val="0060584C"/>
    <w:rsid w:val="00605B6D"/>
    <w:rsid w:val="00606304"/>
    <w:rsid w:val="0060648F"/>
    <w:rsid w:val="006066D9"/>
    <w:rsid w:val="00606712"/>
    <w:rsid w:val="00606729"/>
    <w:rsid w:val="00606743"/>
    <w:rsid w:val="006069DB"/>
    <w:rsid w:val="00606BB0"/>
    <w:rsid w:val="00606CB8"/>
    <w:rsid w:val="0060701E"/>
    <w:rsid w:val="00607443"/>
    <w:rsid w:val="0060796E"/>
    <w:rsid w:val="00607A6D"/>
    <w:rsid w:val="00607E25"/>
    <w:rsid w:val="006103F6"/>
    <w:rsid w:val="006105F9"/>
    <w:rsid w:val="00610F6F"/>
    <w:rsid w:val="00610FD5"/>
    <w:rsid w:val="006116FE"/>
    <w:rsid w:val="00611ABF"/>
    <w:rsid w:val="0061206D"/>
    <w:rsid w:val="006127BD"/>
    <w:rsid w:val="006128FB"/>
    <w:rsid w:val="00612D5F"/>
    <w:rsid w:val="00613021"/>
    <w:rsid w:val="00613BDD"/>
    <w:rsid w:val="00613EA3"/>
    <w:rsid w:val="00613FE2"/>
    <w:rsid w:val="006141F4"/>
    <w:rsid w:val="00614377"/>
    <w:rsid w:val="00614614"/>
    <w:rsid w:val="006147BF"/>
    <w:rsid w:val="00614902"/>
    <w:rsid w:val="00614A5C"/>
    <w:rsid w:val="006155E3"/>
    <w:rsid w:val="0061622E"/>
    <w:rsid w:val="0061635D"/>
    <w:rsid w:val="00616927"/>
    <w:rsid w:val="00616AA1"/>
    <w:rsid w:val="00616B8B"/>
    <w:rsid w:val="00616C3E"/>
    <w:rsid w:val="006174AF"/>
    <w:rsid w:val="006175D4"/>
    <w:rsid w:val="00617ADE"/>
    <w:rsid w:val="00620016"/>
    <w:rsid w:val="0062025E"/>
    <w:rsid w:val="0062046D"/>
    <w:rsid w:val="00620651"/>
    <w:rsid w:val="00620940"/>
    <w:rsid w:val="00620D01"/>
    <w:rsid w:val="00620D14"/>
    <w:rsid w:val="00620DA1"/>
    <w:rsid w:val="006216C2"/>
    <w:rsid w:val="00621C6C"/>
    <w:rsid w:val="00621E79"/>
    <w:rsid w:val="00622175"/>
    <w:rsid w:val="0062331C"/>
    <w:rsid w:val="0062385A"/>
    <w:rsid w:val="00623D1F"/>
    <w:rsid w:val="00623D54"/>
    <w:rsid w:val="00624439"/>
    <w:rsid w:val="00624BFD"/>
    <w:rsid w:val="00624E4C"/>
    <w:rsid w:val="0062502E"/>
    <w:rsid w:val="00625498"/>
    <w:rsid w:val="006260A8"/>
    <w:rsid w:val="00626AC4"/>
    <w:rsid w:val="00626F19"/>
    <w:rsid w:val="006273CF"/>
    <w:rsid w:val="00627823"/>
    <w:rsid w:val="0062795E"/>
    <w:rsid w:val="00627B07"/>
    <w:rsid w:val="00630754"/>
    <w:rsid w:val="0063088D"/>
    <w:rsid w:val="00630A01"/>
    <w:rsid w:val="00631755"/>
    <w:rsid w:val="00631A36"/>
    <w:rsid w:val="00632992"/>
    <w:rsid w:val="006332B8"/>
    <w:rsid w:val="006339F5"/>
    <w:rsid w:val="00633C14"/>
    <w:rsid w:val="00633E79"/>
    <w:rsid w:val="0063535B"/>
    <w:rsid w:val="0063551E"/>
    <w:rsid w:val="006358C8"/>
    <w:rsid w:val="00635EC7"/>
    <w:rsid w:val="006360A8"/>
    <w:rsid w:val="0063614D"/>
    <w:rsid w:val="00636A7F"/>
    <w:rsid w:val="00636AB1"/>
    <w:rsid w:val="006379C2"/>
    <w:rsid w:val="006406EB"/>
    <w:rsid w:val="006408AE"/>
    <w:rsid w:val="00640B47"/>
    <w:rsid w:val="006413FC"/>
    <w:rsid w:val="00641AA0"/>
    <w:rsid w:val="00641B58"/>
    <w:rsid w:val="00641CB1"/>
    <w:rsid w:val="00641F2C"/>
    <w:rsid w:val="00641F70"/>
    <w:rsid w:val="00641F72"/>
    <w:rsid w:val="00642639"/>
    <w:rsid w:val="0064282A"/>
    <w:rsid w:val="0064286C"/>
    <w:rsid w:val="00642B57"/>
    <w:rsid w:val="006431DE"/>
    <w:rsid w:val="0064479B"/>
    <w:rsid w:val="0064574D"/>
    <w:rsid w:val="00645A7D"/>
    <w:rsid w:val="00645B62"/>
    <w:rsid w:val="00645BB6"/>
    <w:rsid w:val="00645E08"/>
    <w:rsid w:val="00645F59"/>
    <w:rsid w:val="00645FF8"/>
    <w:rsid w:val="006460F5"/>
    <w:rsid w:val="00646387"/>
    <w:rsid w:val="00646458"/>
    <w:rsid w:val="00646789"/>
    <w:rsid w:val="00646CE3"/>
    <w:rsid w:val="0064718E"/>
    <w:rsid w:val="00647260"/>
    <w:rsid w:val="00647377"/>
    <w:rsid w:val="006476E9"/>
    <w:rsid w:val="00650544"/>
    <w:rsid w:val="006509E1"/>
    <w:rsid w:val="00650D8D"/>
    <w:rsid w:val="00650F46"/>
    <w:rsid w:val="0065106D"/>
    <w:rsid w:val="006515A4"/>
    <w:rsid w:val="0065174D"/>
    <w:rsid w:val="00651803"/>
    <w:rsid w:val="00651807"/>
    <w:rsid w:val="00652214"/>
    <w:rsid w:val="00652A48"/>
    <w:rsid w:val="00652B2D"/>
    <w:rsid w:val="006539A2"/>
    <w:rsid w:val="00654106"/>
    <w:rsid w:val="0065488E"/>
    <w:rsid w:val="006558D3"/>
    <w:rsid w:val="00655B99"/>
    <w:rsid w:val="00656488"/>
    <w:rsid w:val="006566EB"/>
    <w:rsid w:val="0065688A"/>
    <w:rsid w:val="006568EA"/>
    <w:rsid w:val="00656B5E"/>
    <w:rsid w:val="00656D85"/>
    <w:rsid w:val="0065758B"/>
    <w:rsid w:val="0065789B"/>
    <w:rsid w:val="00657A98"/>
    <w:rsid w:val="00657DF5"/>
    <w:rsid w:val="00660423"/>
    <w:rsid w:val="0066049A"/>
    <w:rsid w:val="00660D40"/>
    <w:rsid w:val="00660E1D"/>
    <w:rsid w:val="0066121E"/>
    <w:rsid w:val="0066130B"/>
    <w:rsid w:val="006614B5"/>
    <w:rsid w:val="0066158A"/>
    <w:rsid w:val="00661D2B"/>
    <w:rsid w:val="00662730"/>
    <w:rsid w:val="006628BF"/>
    <w:rsid w:val="00662E7E"/>
    <w:rsid w:val="006638E1"/>
    <w:rsid w:val="0066399F"/>
    <w:rsid w:val="00663DB5"/>
    <w:rsid w:val="00663E04"/>
    <w:rsid w:val="0066404D"/>
    <w:rsid w:val="00664347"/>
    <w:rsid w:val="00664590"/>
    <w:rsid w:val="00664C49"/>
    <w:rsid w:val="0066517E"/>
    <w:rsid w:val="006652A8"/>
    <w:rsid w:val="00665778"/>
    <w:rsid w:val="00665C29"/>
    <w:rsid w:val="00666466"/>
    <w:rsid w:val="00666EF6"/>
    <w:rsid w:val="0066752B"/>
    <w:rsid w:val="00667BA6"/>
    <w:rsid w:val="00667DEF"/>
    <w:rsid w:val="006702E1"/>
    <w:rsid w:val="00671DD5"/>
    <w:rsid w:val="00671F12"/>
    <w:rsid w:val="00671FCF"/>
    <w:rsid w:val="006720B1"/>
    <w:rsid w:val="0067279F"/>
    <w:rsid w:val="00672A65"/>
    <w:rsid w:val="00672F0E"/>
    <w:rsid w:val="00672FF4"/>
    <w:rsid w:val="006739B1"/>
    <w:rsid w:val="00673C63"/>
    <w:rsid w:val="00673ED4"/>
    <w:rsid w:val="0067419F"/>
    <w:rsid w:val="006748F8"/>
    <w:rsid w:val="00674B75"/>
    <w:rsid w:val="00674C0F"/>
    <w:rsid w:val="006753E9"/>
    <w:rsid w:val="0067548C"/>
    <w:rsid w:val="00675F6F"/>
    <w:rsid w:val="00676507"/>
    <w:rsid w:val="00676DC3"/>
    <w:rsid w:val="00677362"/>
    <w:rsid w:val="00677895"/>
    <w:rsid w:val="0068083B"/>
    <w:rsid w:val="00680AB7"/>
    <w:rsid w:val="006813F0"/>
    <w:rsid w:val="006818BB"/>
    <w:rsid w:val="006819A6"/>
    <w:rsid w:val="00681ED3"/>
    <w:rsid w:val="006820D6"/>
    <w:rsid w:val="00682278"/>
    <w:rsid w:val="006827F3"/>
    <w:rsid w:val="00682BBC"/>
    <w:rsid w:val="00683154"/>
    <w:rsid w:val="0068323C"/>
    <w:rsid w:val="00683593"/>
    <w:rsid w:val="006837A5"/>
    <w:rsid w:val="00683BAE"/>
    <w:rsid w:val="00683FDE"/>
    <w:rsid w:val="00684066"/>
    <w:rsid w:val="006843D9"/>
    <w:rsid w:val="00684A52"/>
    <w:rsid w:val="00684B28"/>
    <w:rsid w:val="0068517D"/>
    <w:rsid w:val="006863D6"/>
    <w:rsid w:val="006865C2"/>
    <w:rsid w:val="00687542"/>
    <w:rsid w:val="00687694"/>
    <w:rsid w:val="00687A32"/>
    <w:rsid w:val="00687DE4"/>
    <w:rsid w:val="00687EAB"/>
    <w:rsid w:val="0069059A"/>
    <w:rsid w:val="006909D3"/>
    <w:rsid w:val="00690D9D"/>
    <w:rsid w:val="00690F6A"/>
    <w:rsid w:val="006916B1"/>
    <w:rsid w:val="00691936"/>
    <w:rsid w:val="00691C52"/>
    <w:rsid w:val="0069220C"/>
    <w:rsid w:val="00692536"/>
    <w:rsid w:val="006925F2"/>
    <w:rsid w:val="0069270E"/>
    <w:rsid w:val="00692DF9"/>
    <w:rsid w:val="0069340C"/>
    <w:rsid w:val="00693D1C"/>
    <w:rsid w:val="006940AA"/>
    <w:rsid w:val="006944B6"/>
    <w:rsid w:val="006945E0"/>
    <w:rsid w:val="00695F81"/>
    <w:rsid w:val="006964FF"/>
    <w:rsid w:val="0069689E"/>
    <w:rsid w:val="00696CEC"/>
    <w:rsid w:val="00696E95"/>
    <w:rsid w:val="00697366"/>
    <w:rsid w:val="006973C3"/>
    <w:rsid w:val="00697BC2"/>
    <w:rsid w:val="00697E28"/>
    <w:rsid w:val="00697F99"/>
    <w:rsid w:val="006A09BA"/>
    <w:rsid w:val="006A0A48"/>
    <w:rsid w:val="006A0E9B"/>
    <w:rsid w:val="006A103D"/>
    <w:rsid w:val="006A1599"/>
    <w:rsid w:val="006A1EAF"/>
    <w:rsid w:val="006A2098"/>
    <w:rsid w:val="006A2232"/>
    <w:rsid w:val="006A2454"/>
    <w:rsid w:val="006A275C"/>
    <w:rsid w:val="006A281A"/>
    <w:rsid w:val="006A3257"/>
    <w:rsid w:val="006A326E"/>
    <w:rsid w:val="006A3B36"/>
    <w:rsid w:val="006A3C17"/>
    <w:rsid w:val="006A3E75"/>
    <w:rsid w:val="006A4002"/>
    <w:rsid w:val="006A4682"/>
    <w:rsid w:val="006A488B"/>
    <w:rsid w:val="006A4CFE"/>
    <w:rsid w:val="006A4DA8"/>
    <w:rsid w:val="006A50AA"/>
    <w:rsid w:val="006A516E"/>
    <w:rsid w:val="006A52F0"/>
    <w:rsid w:val="006A544A"/>
    <w:rsid w:val="006A544B"/>
    <w:rsid w:val="006A583A"/>
    <w:rsid w:val="006A5C81"/>
    <w:rsid w:val="006A64D2"/>
    <w:rsid w:val="006A6B59"/>
    <w:rsid w:val="006A6E4A"/>
    <w:rsid w:val="006A78D4"/>
    <w:rsid w:val="006A7B45"/>
    <w:rsid w:val="006A7E32"/>
    <w:rsid w:val="006B0152"/>
    <w:rsid w:val="006B0634"/>
    <w:rsid w:val="006B0D5A"/>
    <w:rsid w:val="006B11BA"/>
    <w:rsid w:val="006B172E"/>
    <w:rsid w:val="006B1A77"/>
    <w:rsid w:val="006B22F8"/>
    <w:rsid w:val="006B2349"/>
    <w:rsid w:val="006B23AE"/>
    <w:rsid w:val="006B2545"/>
    <w:rsid w:val="006B288B"/>
    <w:rsid w:val="006B2BF3"/>
    <w:rsid w:val="006B3610"/>
    <w:rsid w:val="006B3F7D"/>
    <w:rsid w:val="006B43C2"/>
    <w:rsid w:val="006B4481"/>
    <w:rsid w:val="006B45D3"/>
    <w:rsid w:val="006B5942"/>
    <w:rsid w:val="006B5F71"/>
    <w:rsid w:val="006B6A48"/>
    <w:rsid w:val="006B6C65"/>
    <w:rsid w:val="006B77A3"/>
    <w:rsid w:val="006C04B8"/>
    <w:rsid w:val="006C059A"/>
    <w:rsid w:val="006C0867"/>
    <w:rsid w:val="006C08A1"/>
    <w:rsid w:val="006C09E6"/>
    <w:rsid w:val="006C135B"/>
    <w:rsid w:val="006C1853"/>
    <w:rsid w:val="006C1E2F"/>
    <w:rsid w:val="006C2640"/>
    <w:rsid w:val="006C2924"/>
    <w:rsid w:val="006C2973"/>
    <w:rsid w:val="006C2D0C"/>
    <w:rsid w:val="006C3094"/>
    <w:rsid w:val="006C3931"/>
    <w:rsid w:val="006C3C3B"/>
    <w:rsid w:val="006C3E0E"/>
    <w:rsid w:val="006C4001"/>
    <w:rsid w:val="006C4BFC"/>
    <w:rsid w:val="006C5187"/>
    <w:rsid w:val="006C52E9"/>
    <w:rsid w:val="006C5A44"/>
    <w:rsid w:val="006C5B89"/>
    <w:rsid w:val="006C624A"/>
    <w:rsid w:val="006C66EE"/>
    <w:rsid w:val="006C67AA"/>
    <w:rsid w:val="006C68F2"/>
    <w:rsid w:val="006C6A01"/>
    <w:rsid w:val="006C6A54"/>
    <w:rsid w:val="006C7303"/>
    <w:rsid w:val="006C7641"/>
    <w:rsid w:val="006D01B3"/>
    <w:rsid w:val="006D085C"/>
    <w:rsid w:val="006D0927"/>
    <w:rsid w:val="006D09A0"/>
    <w:rsid w:val="006D0E4E"/>
    <w:rsid w:val="006D1152"/>
    <w:rsid w:val="006D1A14"/>
    <w:rsid w:val="006D1F5A"/>
    <w:rsid w:val="006D2063"/>
    <w:rsid w:val="006D25D0"/>
    <w:rsid w:val="006D3462"/>
    <w:rsid w:val="006D44F5"/>
    <w:rsid w:val="006D4AEA"/>
    <w:rsid w:val="006D4C57"/>
    <w:rsid w:val="006D4FA0"/>
    <w:rsid w:val="006D539F"/>
    <w:rsid w:val="006D5A6C"/>
    <w:rsid w:val="006D5EC0"/>
    <w:rsid w:val="006D623A"/>
    <w:rsid w:val="006D66BF"/>
    <w:rsid w:val="006D6CE6"/>
    <w:rsid w:val="006D6CFF"/>
    <w:rsid w:val="006E04FA"/>
    <w:rsid w:val="006E05F7"/>
    <w:rsid w:val="006E1000"/>
    <w:rsid w:val="006E1287"/>
    <w:rsid w:val="006E18AF"/>
    <w:rsid w:val="006E257E"/>
    <w:rsid w:val="006E26DC"/>
    <w:rsid w:val="006E304C"/>
    <w:rsid w:val="006E33D9"/>
    <w:rsid w:val="006E3E04"/>
    <w:rsid w:val="006E3FAF"/>
    <w:rsid w:val="006E430A"/>
    <w:rsid w:val="006E4466"/>
    <w:rsid w:val="006E49E2"/>
    <w:rsid w:val="006E4A15"/>
    <w:rsid w:val="006E4C77"/>
    <w:rsid w:val="006E4FF2"/>
    <w:rsid w:val="006E51FF"/>
    <w:rsid w:val="006E56F3"/>
    <w:rsid w:val="006E5A76"/>
    <w:rsid w:val="006E62FF"/>
    <w:rsid w:val="006E66C3"/>
    <w:rsid w:val="006E68C9"/>
    <w:rsid w:val="006E6908"/>
    <w:rsid w:val="006E6C75"/>
    <w:rsid w:val="006E6EC6"/>
    <w:rsid w:val="006E6F47"/>
    <w:rsid w:val="006E7592"/>
    <w:rsid w:val="006E7D1B"/>
    <w:rsid w:val="006E7D8C"/>
    <w:rsid w:val="006E7F77"/>
    <w:rsid w:val="006F0A72"/>
    <w:rsid w:val="006F0C28"/>
    <w:rsid w:val="006F1299"/>
    <w:rsid w:val="006F12C4"/>
    <w:rsid w:val="006F15F2"/>
    <w:rsid w:val="006F170D"/>
    <w:rsid w:val="006F1C7D"/>
    <w:rsid w:val="006F1E4F"/>
    <w:rsid w:val="006F2277"/>
    <w:rsid w:val="006F27D5"/>
    <w:rsid w:val="006F2D5D"/>
    <w:rsid w:val="006F2DFD"/>
    <w:rsid w:val="006F3395"/>
    <w:rsid w:val="006F35F7"/>
    <w:rsid w:val="006F37FA"/>
    <w:rsid w:val="006F3B65"/>
    <w:rsid w:val="006F3FDB"/>
    <w:rsid w:val="006F45AA"/>
    <w:rsid w:val="006F4F55"/>
    <w:rsid w:val="006F54EB"/>
    <w:rsid w:val="006F5E75"/>
    <w:rsid w:val="006F5EBA"/>
    <w:rsid w:val="006F6226"/>
    <w:rsid w:val="006F72FD"/>
    <w:rsid w:val="006F7BB4"/>
    <w:rsid w:val="007003D9"/>
    <w:rsid w:val="007004A4"/>
    <w:rsid w:val="00700614"/>
    <w:rsid w:val="00700AD8"/>
    <w:rsid w:val="00700CDB"/>
    <w:rsid w:val="00700F82"/>
    <w:rsid w:val="00700FFE"/>
    <w:rsid w:val="00701009"/>
    <w:rsid w:val="007011E1"/>
    <w:rsid w:val="00701777"/>
    <w:rsid w:val="00701B14"/>
    <w:rsid w:val="00701B43"/>
    <w:rsid w:val="00701E26"/>
    <w:rsid w:val="00701E5B"/>
    <w:rsid w:val="007028B8"/>
    <w:rsid w:val="00702A3D"/>
    <w:rsid w:val="00703B30"/>
    <w:rsid w:val="00703BD4"/>
    <w:rsid w:val="00703DE5"/>
    <w:rsid w:val="00703E69"/>
    <w:rsid w:val="0070474C"/>
    <w:rsid w:val="00705719"/>
    <w:rsid w:val="00705F29"/>
    <w:rsid w:val="007060B1"/>
    <w:rsid w:val="007060DC"/>
    <w:rsid w:val="007066F6"/>
    <w:rsid w:val="00706928"/>
    <w:rsid w:val="00706B4A"/>
    <w:rsid w:val="00706CDA"/>
    <w:rsid w:val="00706F96"/>
    <w:rsid w:val="00707303"/>
    <w:rsid w:val="007076C0"/>
    <w:rsid w:val="007076ED"/>
    <w:rsid w:val="00707904"/>
    <w:rsid w:val="00710446"/>
    <w:rsid w:val="007104C4"/>
    <w:rsid w:val="00710850"/>
    <w:rsid w:val="007115AE"/>
    <w:rsid w:val="00711FAA"/>
    <w:rsid w:val="007122E6"/>
    <w:rsid w:val="007124FB"/>
    <w:rsid w:val="00712504"/>
    <w:rsid w:val="007126B5"/>
    <w:rsid w:val="00712941"/>
    <w:rsid w:val="00713617"/>
    <w:rsid w:val="00713777"/>
    <w:rsid w:val="00713F0C"/>
    <w:rsid w:val="0071475B"/>
    <w:rsid w:val="00714CD6"/>
    <w:rsid w:val="00715228"/>
    <w:rsid w:val="0071587C"/>
    <w:rsid w:val="007159FB"/>
    <w:rsid w:val="00715C55"/>
    <w:rsid w:val="00715E12"/>
    <w:rsid w:val="00717581"/>
    <w:rsid w:val="0071782A"/>
    <w:rsid w:val="007200DF"/>
    <w:rsid w:val="007208C0"/>
    <w:rsid w:val="00721060"/>
    <w:rsid w:val="00722697"/>
    <w:rsid w:val="007229E8"/>
    <w:rsid w:val="00722BB8"/>
    <w:rsid w:val="00723861"/>
    <w:rsid w:val="00723D95"/>
    <w:rsid w:val="00724279"/>
    <w:rsid w:val="00725937"/>
    <w:rsid w:val="00725A95"/>
    <w:rsid w:val="00726095"/>
    <w:rsid w:val="007263F3"/>
    <w:rsid w:val="0072640A"/>
    <w:rsid w:val="00726A61"/>
    <w:rsid w:val="00726F26"/>
    <w:rsid w:val="00727C6F"/>
    <w:rsid w:val="007302B1"/>
    <w:rsid w:val="0073054B"/>
    <w:rsid w:val="0073068D"/>
    <w:rsid w:val="00730734"/>
    <w:rsid w:val="00730B54"/>
    <w:rsid w:val="00730C48"/>
    <w:rsid w:val="00730D07"/>
    <w:rsid w:val="00730E4F"/>
    <w:rsid w:val="00730E87"/>
    <w:rsid w:val="00730F05"/>
    <w:rsid w:val="007314B9"/>
    <w:rsid w:val="00731E5C"/>
    <w:rsid w:val="007323EF"/>
    <w:rsid w:val="007325FC"/>
    <w:rsid w:val="007328C4"/>
    <w:rsid w:val="00732960"/>
    <w:rsid w:val="00732AC5"/>
    <w:rsid w:val="00733386"/>
    <w:rsid w:val="00733821"/>
    <w:rsid w:val="00733A09"/>
    <w:rsid w:val="00733DE1"/>
    <w:rsid w:val="007343A6"/>
    <w:rsid w:val="00734C57"/>
    <w:rsid w:val="007352DE"/>
    <w:rsid w:val="0073567E"/>
    <w:rsid w:val="00736299"/>
    <w:rsid w:val="00736DA4"/>
    <w:rsid w:val="007371D2"/>
    <w:rsid w:val="0073755F"/>
    <w:rsid w:val="00737EAA"/>
    <w:rsid w:val="00737FD9"/>
    <w:rsid w:val="00740331"/>
    <w:rsid w:val="007405EB"/>
    <w:rsid w:val="007405EE"/>
    <w:rsid w:val="00740BD0"/>
    <w:rsid w:val="00740F6F"/>
    <w:rsid w:val="00741086"/>
    <w:rsid w:val="007418BE"/>
    <w:rsid w:val="0074204E"/>
    <w:rsid w:val="00742294"/>
    <w:rsid w:val="007422BC"/>
    <w:rsid w:val="007437E1"/>
    <w:rsid w:val="00743851"/>
    <w:rsid w:val="0074425C"/>
    <w:rsid w:val="007446AF"/>
    <w:rsid w:val="00744822"/>
    <w:rsid w:val="00745750"/>
    <w:rsid w:val="00745988"/>
    <w:rsid w:val="0074676B"/>
    <w:rsid w:val="00746A4F"/>
    <w:rsid w:val="00746C88"/>
    <w:rsid w:val="00746FD4"/>
    <w:rsid w:val="00747124"/>
    <w:rsid w:val="00750201"/>
    <w:rsid w:val="00751149"/>
    <w:rsid w:val="0075126C"/>
    <w:rsid w:val="007512B1"/>
    <w:rsid w:val="007519A1"/>
    <w:rsid w:val="00751ADF"/>
    <w:rsid w:val="00751BFA"/>
    <w:rsid w:val="00751E6F"/>
    <w:rsid w:val="00751F4C"/>
    <w:rsid w:val="00752252"/>
    <w:rsid w:val="0075285F"/>
    <w:rsid w:val="007529FE"/>
    <w:rsid w:val="00752BA2"/>
    <w:rsid w:val="00752DAE"/>
    <w:rsid w:val="00753192"/>
    <w:rsid w:val="007539DD"/>
    <w:rsid w:val="00753C1C"/>
    <w:rsid w:val="00753EF2"/>
    <w:rsid w:val="00753FE3"/>
    <w:rsid w:val="00754037"/>
    <w:rsid w:val="007547DA"/>
    <w:rsid w:val="007548B7"/>
    <w:rsid w:val="00754981"/>
    <w:rsid w:val="00755476"/>
    <w:rsid w:val="00755CF1"/>
    <w:rsid w:val="007561D3"/>
    <w:rsid w:val="0075643E"/>
    <w:rsid w:val="00756E81"/>
    <w:rsid w:val="00757228"/>
    <w:rsid w:val="0075746A"/>
    <w:rsid w:val="007578E1"/>
    <w:rsid w:val="0075791A"/>
    <w:rsid w:val="0076009C"/>
    <w:rsid w:val="0076011D"/>
    <w:rsid w:val="00760A69"/>
    <w:rsid w:val="00760B11"/>
    <w:rsid w:val="00760F63"/>
    <w:rsid w:val="0076166E"/>
    <w:rsid w:val="007617C8"/>
    <w:rsid w:val="007619BC"/>
    <w:rsid w:val="00761D3D"/>
    <w:rsid w:val="00762446"/>
    <w:rsid w:val="00762C9B"/>
    <w:rsid w:val="00762E97"/>
    <w:rsid w:val="00762F4F"/>
    <w:rsid w:val="007632E0"/>
    <w:rsid w:val="00763A10"/>
    <w:rsid w:val="00763F71"/>
    <w:rsid w:val="0076457C"/>
    <w:rsid w:val="007649BC"/>
    <w:rsid w:val="00764BDE"/>
    <w:rsid w:val="00764CC8"/>
    <w:rsid w:val="00764D5C"/>
    <w:rsid w:val="007655E4"/>
    <w:rsid w:val="007660B6"/>
    <w:rsid w:val="00766403"/>
    <w:rsid w:val="0076672B"/>
    <w:rsid w:val="0076690E"/>
    <w:rsid w:val="007679D1"/>
    <w:rsid w:val="00767DE1"/>
    <w:rsid w:val="00767EB6"/>
    <w:rsid w:val="007713EB"/>
    <w:rsid w:val="00771E67"/>
    <w:rsid w:val="00772458"/>
    <w:rsid w:val="007726A4"/>
    <w:rsid w:val="00773033"/>
    <w:rsid w:val="00773679"/>
    <w:rsid w:val="0077394C"/>
    <w:rsid w:val="00774030"/>
    <w:rsid w:val="007749E5"/>
    <w:rsid w:val="00774EF5"/>
    <w:rsid w:val="0077592B"/>
    <w:rsid w:val="00775A2E"/>
    <w:rsid w:val="00775B57"/>
    <w:rsid w:val="00776355"/>
    <w:rsid w:val="00776564"/>
    <w:rsid w:val="0077679C"/>
    <w:rsid w:val="00776871"/>
    <w:rsid w:val="00776F8B"/>
    <w:rsid w:val="00777A51"/>
    <w:rsid w:val="00777FBF"/>
    <w:rsid w:val="007800DF"/>
    <w:rsid w:val="007801FB"/>
    <w:rsid w:val="00780277"/>
    <w:rsid w:val="007803E9"/>
    <w:rsid w:val="007808CC"/>
    <w:rsid w:val="00780A78"/>
    <w:rsid w:val="00780C65"/>
    <w:rsid w:val="00781CCB"/>
    <w:rsid w:val="00781DF4"/>
    <w:rsid w:val="007825AE"/>
    <w:rsid w:val="007826AC"/>
    <w:rsid w:val="00782AC3"/>
    <w:rsid w:val="00782F06"/>
    <w:rsid w:val="007831ED"/>
    <w:rsid w:val="00783399"/>
    <w:rsid w:val="00783C20"/>
    <w:rsid w:val="0078423F"/>
    <w:rsid w:val="0078461B"/>
    <w:rsid w:val="00784B5E"/>
    <w:rsid w:val="00785833"/>
    <w:rsid w:val="00785A01"/>
    <w:rsid w:val="00785DDD"/>
    <w:rsid w:val="00785FE6"/>
    <w:rsid w:val="0078684B"/>
    <w:rsid w:val="007869EF"/>
    <w:rsid w:val="00786E5E"/>
    <w:rsid w:val="0078799B"/>
    <w:rsid w:val="00787C13"/>
    <w:rsid w:val="00787D49"/>
    <w:rsid w:val="007901F1"/>
    <w:rsid w:val="0079065D"/>
    <w:rsid w:val="007907A7"/>
    <w:rsid w:val="0079081D"/>
    <w:rsid w:val="00790F0D"/>
    <w:rsid w:val="007912D4"/>
    <w:rsid w:val="007912F5"/>
    <w:rsid w:val="007920C0"/>
    <w:rsid w:val="00792368"/>
    <w:rsid w:val="0079240F"/>
    <w:rsid w:val="007926A6"/>
    <w:rsid w:val="00792918"/>
    <w:rsid w:val="00792993"/>
    <w:rsid w:val="00792DA6"/>
    <w:rsid w:val="007931C8"/>
    <w:rsid w:val="00793783"/>
    <w:rsid w:val="00793914"/>
    <w:rsid w:val="007939B6"/>
    <w:rsid w:val="00793E41"/>
    <w:rsid w:val="007940D0"/>
    <w:rsid w:val="00794513"/>
    <w:rsid w:val="00794D2C"/>
    <w:rsid w:val="007950DC"/>
    <w:rsid w:val="00795378"/>
    <w:rsid w:val="00795487"/>
    <w:rsid w:val="00795974"/>
    <w:rsid w:val="007961A2"/>
    <w:rsid w:val="007961DD"/>
    <w:rsid w:val="00796250"/>
    <w:rsid w:val="007964F4"/>
    <w:rsid w:val="00796822"/>
    <w:rsid w:val="00796A80"/>
    <w:rsid w:val="00796B69"/>
    <w:rsid w:val="00796F61"/>
    <w:rsid w:val="007972DF"/>
    <w:rsid w:val="007978AA"/>
    <w:rsid w:val="007A02BF"/>
    <w:rsid w:val="007A08D6"/>
    <w:rsid w:val="007A0CC2"/>
    <w:rsid w:val="007A0E28"/>
    <w:rsid w:val="007A10A9"/>
    <w:rsid w:val="007A1269"/>
    <w:rsid w:val="007A1B33"/>
    <w:rsid w:val="007A1D4C"/>
    <w:rsid w:val="007A1D99"/>
    <w:rsid w:val="007A1EDB"/>
    <w:rsid w:val="007A20A6"/>
    <w:rsid w:val="007A2124"/>
    <w:rsid w:val="007A2557"/>
    <w:rsid w:val="007A2B7A"/>
    <w:rsid w:val="007A313A"/>
    <w:rsid w:val="007A3B46"/>
    <w:rsid w:val="007A3C8C"/>
    <w:rsid w:val="007A4123"/>
    <w:rsid w:val="007A50EF"/>
    <w:rsid w:val="007A5413"/>
    <w:rsid w:val="007A56A0"/>
    <w:rsid w:val="007A59B3"/>
    <w:rsid w:val="007A5AFB"/>
    <w:rsid w:val="007A5F66"/>
    <w:rsid w:val="007A60FE"/>
    <w:rsid w:val="007A6274"/>
    <w:rsid w:val="007A653D"/>
    <w:rsid w:val="007A67D8"/>
    <w:rsid w:val="007A67F5"/>
    <w:rsid w:val="007A69F2"/>
    <w:rsid w:val="007A6EEC"/>
    <w:rsid w:val="007A6F10"/>
    <w:rsid w:val="007A708C"/>
    <w:rsid w:val="007A70EC"/>
    <w:rsid w:val="007A74B8"/>
    <w:rsid w:val="007A7756"/>
    <w:rsid w:val="007A7911"/>
    <w:rsid w:val="007A7A6C"/>
    <w:rsid w:val="007B029D"/>
    <w:rsid w:val="007B02BD"/>
    <w:rsid w:val="007B02E8"/>
    <w:rsid w:val="007B04E2"/>
    <w:rsid w:val="007B0921"/>
    <w:rsid w:val="007B0CA2"/>
    <w:rsid w:val="007B0D7F"/>
    <w:rsid w:val="007B0E72"/>
    <w:rsid w:val="007B15D3"/>
    <w:rsid w:val="007B17DD"/>
    <w:rsid w:val="007B1984"/>
    <w:rsid w:val="007B1E2C"/>
    <w:rsid w:val="007B2116"/>
    <w:rsid w:val="007B24A3"/>
    <w:rsid w:val="007B2A25"/>
    <w:rsid w:val="007B2CC5"/>
    <w:rsid w:val="007B2D83"/>
    <w:rsid w:val="007B2DBB"/>
    <w:rsid w:val="007B3088"/>
    <w:rsid w:val="007B3361"/>
    <w:rsid w:val="007B3603"/>
    <w:rsid w:val="007B3738"/>
    <w:rsid w:val="007B3840"/>
    <w:rsid w:val="007B42A2"/>
    <w:rsid w:val="007B4ECC"/>
    <w:rsid w:val="007B5BE8"/>
    <w:rsid w:val="007B6398"/>
    <w:rsid w:val="007B69C6"/>
    <w:rsid w:val="007B6FC1"/>
    <w:rsid w:val="007B7365"/>
    <w:rsid w:val="007B770E"/>
    <w:rsid w:val="007B78DA"/>
    <w:rsid w:val="007B7913"/>
    <w:rsid w:val="007B7A87"/>
    <w:rsid w:val="007B7B0D"/>
    <w:rsid w:val="007B7C03"/>
    <w:rsid w:val="007B7DB2"/>
    <w:rsid w:val="007C00AC"/>
    <w:rsid w:val="007C1019"/>
    <w:rsid w:val="007C19EC"/>
    <w:rsid w:val="007C1E34"/>
    <w:rsid w:val="007C23AA"/>
    <w:rsid w:val="007C24A9"/>
    <w:rsid w:val="007C24C2"/>
    <w:rsid w:val="007C2750"/>
    <w:rsid w:val="007C40AB"/>
    <w:rsid w:val="007C41D0"/>
    <w:rsid w:val="007C42C9"/>
    <w:rsid w:val="007C42D4"/>
    <w:rsid w:val="007C4513"/>
    <w:rsid w:val="007C48EE"/>
    <w:rsid w:val="007C4E31"/>
    <w:rsid w:val="007C51A5"/>
    <w:rsid w:val="007C5958"/>
    <w:rsid w:val="007C5B5C"/>
    <w:rsid w:val="007C5F00"/>
    <w:rsid w:val="007C643E"/>
    <w:rsid w:val="007C666F"/>
    <w:rsid w:val="007C669B"/>
    <w:rsid w:val="007C6C93"/>
    <w:rsid w:val="007C6D28"/>
    <w:rsid w:val="007C73FF"/>
    <w:rsid w:val="007C78CF"/>
    <w:rsid w:val="007C78E8"/>
    <w:rsid w:val="007C7939"/>
    <w:rsid w:val="007C7DB6"/>
    <w:rsid w:val="007C7F09"/>
    <w:rsid w:val="007D0126"/>
    <w:rsid w:val="007D0507"/>
    <w:rsid w:val="007D050A"/>
    <w:rsid w:val="007D0AC3"/>
    <w:rsid w:val="007D111F"/>
    <w:rsid w:val="007D13C9"/>
    <w:rsid w:val="007D149B"/>
    <w:rsid w:val="007D16F5"/>
    <w:rsid w:val="007D17F2"/>
    <w:rsid w:val="007D1BCC"/>
    <w:rsid w:val="007D23A2"/>
    <w:rsid w:val="007D27EC"/>
    <w:rsid w:val="007D2FFB"/>
    <w:rsid w:val="007D3428"/>
    <w:rsid w:val="007D368D"/>
    <w:rsid w:val="007D3A41"/>
    <w:rsid w:val="007D3D92"/>
    <w:rsid w:val="007D3F7F"/>
    <w:rsid w:val="007D456C"/>
    <w:rsid w:val="007D48BB"/>
    <w:rsid w:val="007D4927"/>
    <w:rsid w:val="007D4C9F"/>
    <w:rsid w:val="007D52DA"/>
    <w:rsid w:val="007D5598"/>
    <w:rsid w:val="007D5A00"/>
    <w:rsid w:val="007D5C9E"/>
    <w:rsid w:val="007D5CD8"/>
    <w:rsid w:val="007D5D20"/>
    <w:rsid w:val="007D5EAB"/>
    <w:rsid w:val="007D646D"/>
    <w:rsid w:val="007D66E5"/>
    <w:rsid w:val="007D6C1B"/>
    <w:rsid w:val="007D7924"/>
    <w:rsid w:val="007D79BF"/>
    <w:rsid w:val="007D7D10"/>
    <w:rsid w:val="007E09A8"/>
    <w:rsid w:val="007E0B16"/>
    <w:rsid w:val="007E0CB5"/>
    <w:rsid w:val="007E2B60"/>
    <w:rsid w:val="007E2E2A"/>
    <w:rsid w:val="007E35E9"/>
    <w:rsid w:val="007E3BDD"/>
    <w:rsid w:val="007E4379"/>
    <w:rsid w:val="007E438C"/>
    <w:rsid w:val="007E449F"/>
    <w:rsid w:val="007E481A"/>
    <w:rsid w:val="007E50EC"/>
    <w:rsid w:val="007E51AB"/>
    <w:rsid w:val="007E559E"/>
    <w:rsid w:val="007E5640"/>
    <w:rsid w:val="007E5B59"/>
    <w:rsid w:val="007E5D66"/>
    <w:rsid w:val="007E5F39"/>
    <w:rsid w:val="007E649B"/>
    <w:rsid w:val="007E67FA"/>
    <w:rsid w:val="007E6A88"/>
    <w:rsid w:val="007E6B6E"/>
    <w:rsid w:val="007E6E5C"/>
    <w:rsid w:val="007E73CE"/>
    <w:rsid w:val="007E7520"/>
    <w:rsid w:val="007E7997"/>
    <w:rsid w:val="007E7FCD"/>
    <w:rsid w:val="007F009A"/>
    <w:rsid w:val="007F09A7"/>
    <w:rsid w:val="007F0D2D"/>
    <w:rsid w:val="007F0E92"/>
    <w:rsid w:val="007F0ECA"/>
    <w:rsid w:val="007F15BA"/>
    <w:rsid w:val="007F1F0A"/>
    <w:rsid w:val="007F2526"/>
    <w:rsid w:val="007F33FD"/>
    <w:rsid w:val="007F3F82"/>
    <w:rsid w:val="007F48FD"/>
    <w:rsid w:val="007F496E"/>
    <w:rsid w:val="007F4B56"/>
    <w:rsid w:val="007F4E6B"/>
    <w:rsid w:val="007F50E3"/>
    <w:rsid w:val="007F5583"/>
    <w:rsid w:val="007F581C"/>
    <w:rsid w:val="007F59DD"/>
    <w:rsid w:val="007F5A40"/>
    <w:rsid w:val="007F6114"/>
    <w:rsid w:val="007F66AA"/>
    <w:rsid w:val="007F696B"/>
    <w:rsid w:val="007F69FC"/>
    <w:rsid w:val="007F72D0"/>
    <w:rsid w:val="007F72F0"/>
    <w:rsid w:val="007F73C5"/>
    <w:rsid w:val="00800117"/>
    <w:rsid w:val="008001E5"/>
    <w:rsid w:val="008002DA"/>
    <w:rsid w:val="008004D5"/>
    <w:rsid w:val="0080060C"/>
    <w:rsid w:val="0080097D"/>
    <w:rsid w:val="00801127"/>
    <w:rsid w:val="00802032"/>
    <w:rsid w:val="008022AD"/>
    <w:rsid w:val="00802851"/>
    <w:rsid w:val="00802948"/>
    <w:rsid w:val="00803AD1"/>
    <w:rsid w:val="0080401B"/>
    <w:rsid w:val="008045A9"/>
    <w:rsid w:val="0080475D"/>
    <w:rsid w:val="008048AA"/>
    <w:rsid w:val="00804F3B"/>
    <w:rsid w:val="008052E0"/>
    <w:rsid w:val="0080561E"/>
    <w:rsid w:val="00805D92"/>
    <w:rsid w:val="00805DB2"/>
    <w:rsid w:val="00805F2D"/>
    <w:rsid w:val="00806470"/>
    <w:rsid w:val="0080664B"/>
    <w:rsid w:val="00806971"/>
    <w:rsid w:val="00806C7C"/>
    <w:rsid w:val="00806E9A"/>
    <w:rsid w:val="0080741F"/>
    <w:rsid w:val="00807B50"/>
    <w:rsid w:val="00810993"/>
    <w:rsid w:val="00810B61"/>
    <w:rsid w:val="00810D59"/>
    <w:rsid w:val="00811A54"/>
    <w:rsid w:val="00812617"/>
    <w:rsid w:val="00812B8A"/>
    <w:rsid w:val="00812C32"/>
    <w:rsid w:val="00812EBD"/>
    <w:rsid w:val="008134C8"/>
    <w:rsid w:val="0081373C"/>
    <w:rsid w:val="00813CF3"/>
    <w:rsid w:val="00813D66"/>
    <w:rsid w:val="00813E23"/>
    <w:rsid w:val="00814249"/>
    <w:rsid w:val="00814403"/>
    <w:rsid w:val="00814779"/>
    <w:rsid w:val="008147D8"/>
    <w:rsid w:val="00814DDD"/>
    <w:rsid w:val="008159D0"/>
    <w:rsid w:val="00815CAC"/>
    <w:rsid w:val="008162CF"/>
    <w:rsid w:val="0081690A"/>
    <w:rsid w:val="00817169"/>
    <w:rsid w:val="008177C3"/>
    <w:rsid w:val="00817BA5"/>
    <w:rsid w:val="0082000F"/>
    <w:rsid w:val="00820397"/>
    <w:rsid w:val="00820793"/>
    <w:rsid w:val="008208A3"/>
    <w:rsid w:val="00820B1B"/>
    <w:rsid w:val="0082140B"/>
    <w:rsid w:val="00821618"/>
    <w:rsid w:val="00821BE2"/>
    <w:rsid w:val="00822B77"/>
    <w:rsid w:val="00822C52"/>
    <w:rsid w:val="00822C6A"/>
    <w:rsid w:val="00823278"/>
    <w:rsid w:val="0082398B"/>
    <w:rsid w:val="00823F83"/>
    <w:rsid w:val="00824133"/>
    <w:rsid w:val="008249BB"/>
    <w:rsid w:val="00824A2A"/>
    <w:rsid w:val="00825182"/>
    <w:rsid w:val="00825358"/>
    <w:rsid w:val="0082556A"/>
    <w:rsid w:val="00825896"/>
    <w:rsid w:val="00825CA0"/>
    <w:rsid w:val="00826129"/>
    <w:rsid w:val="00826217"/>
    <w:rsid w:val="00826E19"/>
    <w:rsid w:val="00826FF1"/>
    <w:rsid w:val="0082752C"/>
    <w:rsid w:val="008278D5"/>
    <w:rsid w:val="00830069"/>
    <w:rsid w:val="008301A9"/>
    <w:rsid w:val="00830570"/>
    <w:rsid w:val="0083085B"/>
    <w:rsid w:val="00830C6B"/>
    <w:rsid w:val="00830CA1"/>
    <w:rsid w:val="00830D08"/>
    <w:rsid w:val="0083147D"/>
    <w:rsid w:val="008321A9"/>
    <w:rsid w:val="008322DB"/>
    <w:rsid w:val="008327ED"/>
    <w:rsid w:val="00833155"/>
    <w:rsid w:val="0083321A"/>
    <w:rsid w:val="008333D1"/>
    <w:rsid w:val="008337BC"/>
    <w:rsid w:val="00833B8D"/>
    <w:rsid w:val="00834608"/>
    <w:rsid w:val="0083483D"/>
    <w:rsid w:val="00834CC6"/>
    <w:rsid w:val="0083666F"/>
    <w:rsid w:val="00836F8A"/>
    <w:rsid w:val="008378FF"/>
    <w:rsid w:val="00837D01"/>
    <w:rsid w:val="00837F5C"/>
    <w:rsid w:val="008401B4"/>
    <w:rsid w:val="00840ADD"/>
    <w:rsid w:val="00840CB2"/>
    <w:rsid w:val="00840FC2"/>
    <w:rsid w:val="00840FED"/>
    <w:rsid w:val="00841776"/>
    <w:rsid w:val="00841D22"/>
    <w:rsid w:val="00841EFD"/>
    <w:rsid w:val="00841F88"/>
    <w:rsid w:val="008424C7"/>
    <w:rsid w:val="008425CE"/>
    <w:rsid w:val="008426D1"/>
    <w:rsid w:val="0084285A"/>
    <w:rsid w:val="00842B7F"/>
    <w:rsid w:val="00842C58"/>
    <w:rsid w:val="0084300A"/>
    <w:rsid w:val="00843603"/>
    <w:rsid w:val="00843731"/>
    <w:rsid w:val="00843C7F"/>
    <w:rsid w:val="00843E53"/>
    <w:rsid w:val="0084474F"/>
    <w:rsid w:val="008449BB"/>
    <w:rsid w:val="00844F1C"/>
    <w:rsid w:val="0084537C"/>
    <w:rsid w:val="0084556E"/>
    <w:rsid w:val="008462E2"/>
    <w:rsid w:val="00846346"/>
    <w:rsid w:val="00846637"/>
    <w:rsid w:val="00846867"/>
    <w:rsid w:val="00846910"/>
    <w:rsid w:val="00846975"/>
    <w:rsid w:val="008469F6"/>
    <w:rsid w:val="00847EEC"/>
    <w:rsid w:val="00847F4C"/>
    <w:rsid w:val="008500F2"/>
    <w:rsid w:val="0085093B"/>
    <w:rsid w:val="00850C55"/>
    <w:rsid w:val="00851182"/>
    <w:rsid w:val="00851AF9"/>
    <w:rsid w:val="0085210C"/>
    <w:rsid w:val="008523EF"/>
    <w:rsid w:val="008524BD"/>
    <w:rsid w:val="008524D9"/>
    <w:rsid w:val="008526E0"/>
    <w:rsid w:val="00852705"/>
    <w:rsid w:val="00852AC6"/>
    <w:rsid w:val="00852D96"/>
    <w:rsid w:val="008534FD"/>
    <w:rsid w:val="00853F08"/>
    <w:rsid w:val="00854064"/>
    <w:rsid w:val="00854842"/>
    <w:rsid w:val="00855211"/>
    <w:rsid w:val="0085523A"/>
    <w:rsid w:val="008552B6"/>
    <w:rsid w:val="00855555"/>
    <w:rsid w:val="00855717"/>
    <w:rsid w:val="00855BE8"/>
    <w:rsid w:val="00855D69"/>
    <w:rsid w:val="00855D74"/>
    <w:rsid w:val="00856181"/>
    <w:rsid w:val="0085677D"/>
    <w:rsid w:val="00856C31"/>
    <w:rsid w:val="00856D93"/>
    <w:rsid w:val="00857972"/>
    <w:rsid w:val="00857C13"/>
    <w:rsid w:val="008600D8"/>
    <w:rsid w:val="008601AC"/>
    <w:rsid w:val="008604C5"/>
    <w:rsid w:val="008604C6"/>
    <w:rsid w:val="008605CE"/>
    <w:rsid w:val="008613B6"/>
    <w:rsid w:val="00861EA8"/>
    <w:rsid w:val="008621F8"/>
    <w:rsid w:val="00862541"/>
    <w:rsid w:val="008626ED"/>
    <w:rsid w:val="00863148"/>
    <w:rsid w:val="00863392"/>
    <w:rsid w:val="008635BE"/>
    <w:rsid w:val="008639C4"/>
    <w:rsid w:val="008642B3"/>
    <w:rsid w:val="00864346"/>
    <w:rsid w:val="008643E3"/>
    <w:rsid w:val="008645C6"/>
    <w:rsid w:val="00864AA5"/>
    <w:rsid w:val="00865400"/>
    <w:rsid w:val="00865F69"/>
    <w:rsid w:val="0086651B"/>
    <w:rsid w:val="00867483"/>
    <w:rsid w:val="008678FF"/>
    <w:rsid w:val="00867E9C"/>
    <w:rsid w:val="00870041"/>
    <w:rsid w:val="0087025E"/>
    <w:rsid w:val="008706EA"/>
    <w:rsid w:val="00870AB2"/>
    <w:rsid w:val="0087113E"/>
    <w:rsid w:val="0087161B"/>
    <w:rsid w:val="00871B8E"/>
    <w:rsid w:val="00872726"/>
    <w:rsid w:val="00872778"/>
    <w:rsid w:val="00872B63"/>
    <w:rsid w:val="00872C3C"/>
    <w:rsid w:val="00872D48"/>
    <w:rsid w:val="0087350F"/>
    <w:rsid w:val="0087365D"/>
    <w:rsid w:val="008737FD"/>
    <w:rsid w:val="00873BD3"/>
    <w:rsid w:val="008744ED"/>
    <w:rsid w:val="00874799"/>
    <w:rsid w:val="00874968"/>
    <w:rsid w:val="00875046"/>
    <w:rsid w:val="00875183"/>
    <w:rsid w:val="00875543"/>
    <w:rsid w:val="00875AAE"/>
    <w:rsid w:val="00875CB5"/>
    <w:rsid w:val="00875E2E"/>
    <w:rsid w:val="0087610D"/>
    <w:rsid w:val="00876189"/>
    <w:rsid w:val="008761FC"/>
    <w:rsid w:val="0087682C"/>
    <w:rsid w:val="008772CE"/>
    <w:rsid w:val="00877617"/>
    <w:rsid w:val="00877AC8"/>
    <w:rsid w:val="0088032C"/>
    <w:rsid w:val="0088035D"/>
    <w:rsid w:val="008804FC"/>
    <w:rsid w:val="00880E3D"/>
    <w:rsid w:val="008810B3"/>
    <w:rsid w:val="0088114B"/>
    <w:rsid w:val="0088134D"/>
    <w:rsid w:val="008817EC"/>
    <w:rsid w:val="008818ED"/>
    <w:rsid w:val="008819B4"/>
    <w:rsid w:val="00881F54"/>
    <w:rsid w:val="00881F81"/>
    <w:rsid w:val="008823EA"/>
    <w:rsid w:val="0088281F"/>
    <w:rsid w:val="00882A8E"/>
    <w:rsid w:val="00882CBF"/>
    <w:rsid w:val="00882F2D"/>
    <w:rsid w:val="00883216"/>
    <w:rsid w:val="008835D5"/>
    <w:rsid w:val="00883E51"/>
    <w:rsid w:val="00883F0A"/>
    <w:rsid w:val="00884003"/>
    <w:rsid w:val="00884424"/>
    <w:rsid w:val="008845DE"/>
    <w:rsid w:val="00884A88"/>
    <w:rsid w:val="00884EE0"/>
    <w:rsid w:val="00885024"/>
    <w:rsid w:val="00885078"/>
    <w:rsid w:val="00885563"/>
    <w:rsid w:val="0088557D"/>
    <w:rsid w:val="00885C64"/>
    <w:rsid w:val="008868C1"/>
    <w:rsid w:val="00886B7D"/>
    <w:rsid w:val="00886C33"/>
    <w:rsid w:val="00886E2C"/>
    <w:rsid w:val="008870E3"/>
    <w:rsid w:val="008873B9"/>
    <w:rsid w:val="00887616"/>
    <w:rsid w:val="008878A5"/>
    <w:rsid w:val="00887EF6"/>
    <w:rsid w:val="00887FE7"/>
    <w:rsid w:val="00890E7D"/>
    <w:rsid w:val="00890E9C"/>
    <w:rsid w:val="00890EE9"/>
    <w:rsid w:val="0089144E"/>
    <w:rsid w:val="0089169F"/>
    <w:rsid w:val="00891992"/>
    <w:rsid w:val="008919A7"/>
    <w:rsid w:val="00891A1D"/>
    <w:rsid w:val="00891EE0"/>
    <w:rsid w:val="0089202E"/>
    <w:rsid w:val="00892A0E"/>
    <w:rsid w:val="00892F70"/>
    <w:rsid w:val="00892F77"/>
    <w:rsid w:val="0089305A"/>
    <w:rsid w:val="008932F0"/>
    <w:rsid w:val="008934BB"/>
    <w:rsid w:val="0089443B"/>
    <w:rsid w:val="008944B3"/>
    <w:rsid w:val="00894AA0"/>
    <w:rsid w:val="00895307"/>
    <w:rsid w:val="00895B13"/>
    <w:rsid w:val="00895B5B"/>
    <w:rsid w:val="00895F72"/>
    <w:rsid w:val="00896562"/>
    <w:rsid w:val="00896B36"/>
    <w:rsid w:val="00896EDE"/>
    <w:rsid w:val="0089708B"/>
    <w:rsid w:val="0089747D"/>
    <w:rsid w:val="008976FD"/>
    <w:rsid w:val="008A07C9"/>
    <w:rsid w:val="008A0ACB"/>
    <w:rsid w:val="008A0E08"/>
    <w:rsid w:val="008A1181"/>
    <w:rsid w:val="008A12ED"/>
    <w:rsid w:val="008A1386"/>
    <w:rsid w:val="008A13F8"/>
    <w:rsid w:val="008A24B7"/>
    <w:rsid w:val="008A2946"/>
    <w:rsid w:val="008A2A1B"/>
    <w:rsid w:val="008A2CD3"/>
    <w:rsid w:val="008A2EDC"/>
    <w:rsid w:val="008A3349"/>
    <w:rsid w:val="008A42AC"/>
    <w:rsid w:val="008A42F9"/>
    <w:rsid w:val="008A46CB"/>
    <w:rsid w:val="008A4D9C"/>
    <w:rsid w:val="008A4F78"/>
    <w:rsid w:val="008A50C8"/>
    <w:rsid w:val="008A53D9"/>
    <w:rsid w:val="008A54FF"/>
    <w:rsid w:val="008A5982"/>
    <w:rsid w:val="008A612F"/>
    <w:rsid w:val="008A669F"/>
    <w:rsid w:val="008A6878"/>
    <w:rsid w:val="008A68CC"/>
    <w:rsid w:val="008A6E87"/>
    <w:rsid w:val="008A7009"/>
    <w:rsid w:val="008A734A"/>
    <w:rsid w:val="008A78CC"/>
    <w:rsid w:val="008A7F2C"/>
    <w:rsid w:val="008B0377"/>
    <w:rsid w:val="008B049E"/>
    <w:rsid w:val="008B0574"/>
    <w:rsid w:val="008B06C1"/>
    <w:rsid w:val="008B0796"/>
    <w:rsid w:val="008B0B90"/>
    <w:rsid w:val="008B0D41"/>
    <w:rsid w:val="008B0F9C"/>
    <w:rsid w:val="008B1933"/>
    <w:rsid w:val="008B1AEA"/>
    <w:rsid w:val="008B1BDA"/>
    <w:rsid w:val="008B1EE5"/>
    <w:rsid w:val="008B2618"/>
    <w:rsid w:val="008B272B"/>
    <w:rsid w:val="008B2C52"/>
    <w:rsid w:val="008B2DD8"/>
    <w:rsid w:val="008B3F50"/>
    <w:rsid w:val="008B4501"/>
    <w:rsid w:val="008B450D"/>
    <w:rsid w:val="008B453A"/>
    <w:rsid w:val="008B4922"/>
    <w:rsid w:val="008B4C77"/>
    <w:rsid w:val="008B5868"/>
    <w:rsid w:val="008B5EEB"/>
    <w:rsid w:val="008B69BA"/>
    <w:rsid w:val="008B6E13"/>
    <w:rsid w:val="008B6F39"/>
    <w:rsid w:val="008B6F6F"/>
    <w:rsid w:val="008B72E1"/>
    <w:rsid w:val="008B75C9"/>
    <w:rsid w:val="008B7732"/>
    <w:rsid w:val="008B7776"/>
    <w:rsid w:val="008B7B21"/>
    <w:rsid w:val="008C04AC"/>
    <w:rsid w:val="008C06E0"/>
    <w:rsid w:val="008C0731"/>
    <w:rsid w:val="008C0C2F"/>
    <w:rsid w:val="008C13AA"/>
    <w:rsid w:val="008C17CC"/>
    <w:rsid w:val="008C1E51"/>
    <w:rsid w:val="008C20DB"/>
    <w:rsid w:val="008C24FD"/>
    <w:rsid w:val="008C28E6"/>
    <w:rsid w:val="008C2ADD"/>
    <w:rsid w:val="008C2D51"/>
    <w:rsid w:val="008C377B"/>
    <w:rsid w:val="008C3C1B"/>
    <w:rsid w:val="008C3D10"/>
    <w:rsid w:val="008C3D54"/>
    <w:rsid w:val="008C43D2"/>
    <w:rsid w:val="008C44CA"/>
    <w:rsid w:val="008C4522"/>
    <w:rsid w:val="008C4BEE"/>
    <w:rsid w:val="008C59F8"/>
    <w:rsid w:val="008C5B56"/>
    <w:rsid w:val="008C61F7"/>
    <w:rsid w:val="008C66FA"/>
    <w:rsid w:val="008C67C8"/>
    <w:rsid w:val="008C728F"/>
    <w:rsid w:val="008D0273"/>
    <w:rsid w:val="008D02F6"/>
    <w:rsid w:val="008D0779"/>
    <w:rsid w:val="008D0880"/>
    <w:rsid w:val="008D0A12"/>
    <w:rsid w:val="008D0D69"/>
    <w:rsid w:val="008D0E92"/>
    <w:rsid w:val="008D1207"/>
    <w:rsid w:val="008D1224"/>
    <w:rsid w:val="008D1740"/>
    <w:rsid w:val="008D1C35"/>
    <w:rsid w:val="008D1ED4"/>
    <w:rsid w:val="008D2737"/>
    <w:rsid w:val="008D2FA0"/>
    <w:rsid w:val="008D3040"/>
    <w:rsid w:val="008D385C"/>
    <w:rsid w:val="008D3CA2"/>
    <w:rsid w:val="008D3E0A"/>
    <w:rsid w:val="008D40DB"/>
    <w:rsid w:val="008D48B7"/>
    <w:rsid w:val="008D48E7"/>
    <w:rsid w:val="008D4C9D"/>
    <w:rsid w:val="008D4FF2"/>
    <w:rsid w:val="008D58E5"/>
    <w:rsid w:val="008D5B37"/>
    <w:rsid w:val="008D5DE2"/>
    <w:rsid w:val="008D620A"/>
    <w:rsid w:val="008D6276"/>
    <w:rsid w:val="008D62F1"/>
    <w:rsid w:val="008D6371"/>
    <w:rsid w:val="008D6487"/>
    <w:rsid w:val="008D685D"/>
    <w:rsid w:val="008D6D31"/>
    <w:rsid w:val="008D6EC8"/>
    <w:rsid w:val="008D7361"/>
    <w:rsid w:val="008D7549"/>
    <w:rsid w:val="008D75C4"/>
    <w:rsid w:val="008D785A"/>
    <w:rsid w:val="008D7A46"/>
    <w:rsid w:val="008D7E50"/>
    <w:rsid w:val="008E014C"/>
    <w:rsid w:val="008E024A"/>
    <w:rsid w:val="008E0279"/>
    <w:rsid w:val="008E04B7"/>
    <w:rsid w:val="008E0581"/>
    <w:rsid w:val="008E0718"/>
    <w:rsid w:val="008E0FE8"/>
    <w:rsid w:val="008E1192"/>
    <w:rsid w:val="008E1387"/>
    <w:rsid w:val="008E1622"/>
    <w:rsid w:val="008E19EB"/>
    <w:rsid w:val="008E1BF1"/>
    <w:rsid w:val="008E22A2"/>
    <w:rsid w:val="008E23F3"/>
    <w:rsid w:val="008E2FD5"/>
    <w:rsid w:val="008E389D"/>
    <w:rsid w:val="008E3A2B"/>
    <w:rsid w:val="008E3CDF"/>
    <w:rsid w:val="008E41A5"/>
    <w:rsid w:val="008E4455"/>
    <w:rsid w:val="008E448B"/>
    <w:rsid w:val="008E4537"/>
    <w:rsid w:val="008E4693"/>
    <w:rsid w:val="008E50B9"/>
    <w:rsid w:val="008E5B0C"/>
    <w:rsid w:val="008E5C97"/>
    <w:rsid w:val="008E64F6"/>
    <w:rsid w:val="008E6EF4"/>
    <w:rsid w:val="008E6F96"/>
    <w:rsid w:val="008E6FDB"/>
    <w:rsid w:val="008E711F"/>
    <w:rsid w:val="008E727A"/>
    <w:rsid w:val="008E76CF"/>
    <w:rsid w:val="008E7B65"/>
    <w:rsid w:val="008E7D7B"/>
    <w:rsid w:val="008E7EDC"/>
    <w:rsid w:val="008F06C8"/>
    <w:rsid w:val="008F096B"/>
    <w:rsid w:val="008F0C2F"/>
    <w:rsid w:val="008F1055"/>
    <w:rsid w:val="008F1489"/>
    <w:rsid w:val="008F1815"/>
    <w:rsid w:val="008F1ADF"/>
    <w:rsid w:val="008F2148"/>
    <w:rsid w:val="008F2288"/>
    <w:rsid w:val="008F22F2"/>
    <w:rsid w:val="008F2C5D"/>
    <w:rsid w:val="008F2DBE"/>
    <w:rsid w:val="008F36F2"/>
    <w:rsid w:val="008F37A1"/>
    <w:rsid w:val="008F4147"/>
    <w:rsid w:val="008F41EF"/>
    <w:rsid w:val="008F4859"/>
    <w:rsid w:val="008F5721"/>
    <w:rsid w:val="008F5EB3"/>
    <w:rsid w:val="008F614A"/>
    <w:rsid w:val="008F6198"/>
    <w:rsid w:val="008F6E1D"/>
    <w:rsid w:val="008F7D8F"/>
    <w:rsid w:val="009001C4"/>
    <w:rsid w:val="00901230"/>
    <w:rsid w:val="0090128F"/>
    <w:rsid w:val="009018C1"/>
    <w:rsid w:val="00901B3C"/>
    <w:rsid w:val="00901D03"/>
    <w:rsid w:val="009020AC"/>
    <w:rsid w:val="00902402"/>
    <w:rsid w:val="00902426"/>
    <w:rsid w:val="00902759"/>
    <w:rsid w:val="00902F4C"/>
    <w:rsid w:val="00903B1A"/>
    <w:rsid w:val="00903BB8"/>
    <w:rsid w:val="00903C87"/>
    <w:rsid w:val="0090448B"/>
    <w:rsid w:val="00904858"/>
    <w:rsid w:val="00904F44"/>
    <w:rsid w:val="0090525D"/>
    <w:rsid w:val="00905684"/>
    <w:rsid w:val="00905A1B"/>
    <w:rsid w:val="00905BD0"/>
    <w:rsid w:val="009061C4"/>
    <w:rsid w:val="00906743"/>
    <w:rsid w:val="00906845"/>
    <w:rsid w:val="00906BD1"/>
    <w:rsid w:val="009070AC"/>
    <w:rsid w:val="009072B5"/>
    <w:rsid w:val="0090743F"/>
    <w:rsid w:val="00907840"/>
    <w:rsid w:val="00907CFE"/>
    <w:rsid w:val="00907D04"/>
    <w:rsid w:val="00910321"/>
    <w:rsid w:val="009113A1"/>
    <w:rsid w:val="00911854"/>
    <w:rsid w:val="00911A83"/>
    <w:rsid w:val="00911A9E"/>
    <w:rsid w:val="00911D72"/>
    <w:rsid w:val="00911EEC"/>
    <w:rsid w:val="00911EFF"/>
    <w:rsid w:val="0091233A"/>
    <w:rsid w:val="009125AE"/>
    <w:rsid w:val="00912B11"/>
    <w:rsid w:val="00912CB4"/>
    <w:rsid w:val="00912FAE"/>
    <w:rsid w:val="0091316C"/>
    <w:rsid w:val="00914242"/>
    <w:rsid w:val="00915756"/>
    <w:rsid w:val="00915CA4"/>
    <w:rsid w:val="00916419"/>
    <w:rsid w:val="009164FD"/>
    <w:rsid w:val="00916EDE"/>
    <w:rsid w:val="00916F12"/>
    <w:rsid w:val="0091712E"/>
    <w:rsid w:val="00917427"/>
    <w:rsid w:val="00917894"/>
    <w:rsid w:val="00917F14"/>
    <w:rsid w:val="0092067B"/>
    <w:rsid w:val="009206B2"/>
    <w:rsid w:val="00920A8A"/>
    <w:rsid w:val="009211BA"/>
    <w:rsid w:val="00921922"/>
    <w:rsid w:val="0092220C"/>
    <w:rsid w:val="009223C4"/>
    <w:rsid w:val="00922A01"/>
    <w:rsid w:val="00923198"/>
    <w:rsid w:val="00923312"/>
    <w:rsid w:val="00923506"/>
    <w:rsid w:val="009239FE"/>
    <w:rsid w:val="00923B69"/>
    <w:rsid w:val="00923BAF"/>
    <w:rsid w:val="009242B9"/>
    <w:rsid w:val="009244D7"/>
    <w:rsid w:val="00924738"/>
    <w:rsid w:val="00924764"/>
    <w:rsid w:val="00924ACD"/>
    <w:rsid w:val="00924C53"/>
    <w:rsid w:val="00924F32"/>
    <w:rsid w:val="009255BF"/>
    <w:rsid w:val="0092567A"/>
    <w:rsid w:val="00925D6D"/>
    <w:rsid w:val="0092652F"/>
    <w:rsid w:val="00926953"/>
    <w:rsid w:val="009269CF"/>
    <w:rsid w:val="009270BB"/>
    <w:rsid w:val="00927454"/>
    <w:rsid w:val="00927863"/>
    <w:rsid w:val="00927C0B"/>
    <w:rsid w:val="00927DF7"/>
    <w:rsid w:val="009300F0"/>
    <w:rsid w:val="00930405"/>
    <w:rsid w:val="0093061E"/>
    <w:rsid w:val="009306F8"/>
    <w:rsid w:val="00930813"/>
    <w:rsid w:val="009309FA"/>
    <w:rsid w:val="00930CE4"/>
    <w:rsid w:val="009316C3"/>
    <w:rsid w:val="0093175C"/>
    <w:rsid w:val="00931DF6"/>
    <w:rsid w:val="00931FBD"/>
    <w:rsid w:val="009324E9"/>
    <w:rsid w:val="009328F6"/>
    <w:rsid w:val="00932976"/>
    <w:rsid w:val="0093333A"/>
    <w:rsid w:val="0093344E"/>
    <w:rsid w:val="00933862"/>
    <w:rsid w:val="0093388C"/>
    <w:rsid w:val="009339D7"/>
    <w:rsid w:val="00933B5E"/>
    <w:rsid w:val="00933C49"/>
    <w:rsid w:val="00933D48"/>
    <w:rsid w:val="00933DE4"/>
    <w:rsid w:val="00933F93"/>
    <w:rsid w:val="00934464"/>
    <w:rsid w:val="00934521"/>
    <w:rsid w:val="009348A8"/>
    <w:rsid w:val="00935AB9"/>
    <w:rsid w:val="00936120"/>
    <w:rsid w:val="009362CC"/>
    <w:rsid w:val="009364D7"/>
    <w:rsid w:val="00937463"/>
    <w:rsid w:val="00937858"/>
    <w:rsid w:val="00937C8D"/>
    <w:rsid w:val="009400CD"/>
    <w:rsid w:val="00940493"/>
    <w:rsid w:val="00940694"/>
    <w:rsid w:val="00940D32"/>
    <w:rsid w:val="00940D3B"/>
    <w:rsid w:val="00940FD0"/>
    <w:rsid w:val="00941488"/>
    <w:rsid w:val="00941904"/>
    <w:rsid w:val="00941C70"/>
    <w:rsid w:val="00941F54"/>
    <w:rsid w:val="009429A2"/>
    <w:rsid w:val="00942A8F"/>
    <w:rsid w:val="00943033"/>
    <w:rsid w:val="00943688"/>
    <w:rsid w:val="009436FA"/>
    <w:rsid w:val="00943B44"/>
    <w:rsid w:val="00944012"/>
    <w:rsid w:val="00944B41"/>
    <w:rsid w:val="00944C60"/>
    <w:rsid w:val="00944E91"/>
    <w:rsid w:val="00945211"/>
    <w:rsid w:val="0094531F"/>
    <w:rsid w:val="0094597B"/>
    <w:rsid w:val="00945B92"/>
    <w:rsid w:val="00945C3C"/>
    <w:rsid w:val="00946353"/>
    <w:rsid w:val="009463E2"/>
    <w:rsid w:val="00946666"/>
    <w:rsid w:val="00947047"/>
    <w:rsid w:val="00947247"/>
    <w:rsid w:val="00947AA6"/>
    <w:rsid w:val="00947ABD"/>
    <w:rsid w:val="00950084"/>
    <w:rsid w:val="00950191"/>
    <w:rsid w:val="00950882"/>
    <w:rsid w:val="0095098D"/>
    <w:rsid w:val="009509FA"/>
    <w:rsid w:val="00950B23"/>
    <w:rsid w:val="00950DCE"/>
    <w:rsid w:val="009516B9"/>
    <w:rsid w:val="00951789"/>
    <w:rsid w:val="009517A7"/>
    <w:rsid w:val="00952038"/>
    <w:rsid w:val="009523E1"/>
    <w:rsid w:val="0095298B"/>
    <w:rsid w:val="00952B51"/>
    <w:rsid w:val="009531BE"/>
    <w:rsid w:val="00953B2B"/>
    <w:rsid w:val="00953B4F"/>
    <w:rsid w:val="00955036"/>
    <w:rsid w:val="0095574D"/>
    <w:rsid w:val="009558CD"/>
    <w:rsid w:val="00955B49"/>
    <w:rsid w:val="00956858"/>
    <w:rsid w:val="00956965"/>
    <w:rsid w:val="00957398"/>
    <w:rsid w:val="0095753C"/>
    <w:rsid w:val="009578AB"/>
    <w:rsid w:val="0096038D"/>
    <w:rsid w:val="00960673"/>
    <w:rsid w:val="00961640"/>
    <w:rsid w:val="00961A68"/>
    <w:rsid w:val="00961E6F"/>
    <w:rsid w:val="00962058"/>
    <w:rsid w:val="009621D4"/>
    <w:rsid w:val="00962652"/>
    <w:rsid w:val="009638A1"/>
    <w:rsid w:val="00963931"/>
    <w:rsid w:val="00963956"/>
    <w:rsid w:val="009643C7"/>
    <w:rsid w:val="00964575"/>
    <w:rsid w:val="0096487C"/>
    <w:rsid w:val="009649AD"/>
    <w:rsid w:val="009651F3"/>
    <w:rsid w:val="0096557E"/>
    <w:rsid w:val="00965835"/>
    <w:rsid w:val="0096586C"/>
    <w:rsid w:val="00965C82"/>
    <w:rsid w:val="00965D0B"/>
    <w:rsid w:val="00965F04"/>
    <w:rsid w:val="009667B9"/>
    <w:rsid w:val="00966D65"/>
    <w:rsid w:val="00967BBB"/>
    <w:rsid w:val="00967C03"/>
    <w:rsid w:val="00967C89"/>
    <w:rsid w:val="00967FB8"/>
    <w:rsid w:val="00970353"/>
    <w:rsid w:val="00970748"/>
    <w:rsid w:val="00970EEF"/>
    <w:rsid w:val="009718A9"/>
    <w:rsid w:val="009729D7"/>
    <w:rsid w:val="00972E4A"/>
    <w:rsid w:val="009736FF"/>
    <w:rsid w:val="009737C5"/>
    <w:rsid w:val="00973DEC"/>
    <w:rsid w:val="00973E6D"/>
    <w:rsid w:val="009746F8"/>
    <w:rsid w:val="009752B4"/>
    <w:rsid w:val="009753F0"/>
    <w:rsid w:val="009757DE"/>
    <w:rsid w:val="00975CF8"/>
    <w:rsid w:val="00975D06"/>
    <w:rsid w:val="00976B26"/>
    <w:rsid w:val="009771F6"/>
    <w:rsid w:val="009773FF"/>
    <w:rsid w:val="00977FE1"/>
    <w:rsid w:val="009804E9"/>
    <w:rsid w:val="0098071E"/>
    <w:rsid w:val="009811B9"/>
    <w:rsid w:val="009818E9"/>
    <w:rsid w:val="00982300"/>
    <w:rsid w:val="00983772"/>
    <w:rsid w:val="00983D6A"/>
    <w:rsid w:val="0098458F"/>
    <w:rsid w:val="00984802"/>
    <w:rsid w:val="00984F59"/>
    <w:rsid w:val="00985263"/>
    <w:rsid w:val="00985930"/>
    <w:rsid w:val="00985F4E"/>
    <w:rsid w:val="00986209"/>
    <w:rsid w:val="009862B5"/>
    <w:rsid w:val="00986390"/>
    <w:rsid w:val="0098686C"/>
    <w:rsid w:val="00986CDA"/>
    <w:rsid w:val="00986F93"/>
    <w:rsid w:val="009907A2"/>
    <w:rsid w:val="00990AB3"/>
    <w:rsid w:val="00990CD2"/>
    <w:rsid w:val="0099149A"/>
    <w:rsid w:val="0099171C"/>
    <w:rsid w:val="00991C30"/>
    <w:rsid w:val="009922B5"/>
    <w:rsid w:val="009929BD"/>
    <w:rsid w:val="00992C1C"/>
    <w:rsid w:val="009932D7"/>
    <w:rsid w:val="009938B1"/>
    <w:rsid w:val="00993E02"/>
    <w:rsid w:val="00994136"/>
    <w:rsid w:val="009941C3"/>
    <w:rsid w:val="009948CD"/>
    <w:rsid w:val="00994D8F"/>
    <w:rsid w:val="00995162"/>
    <w:rsid w:val="00995706"/>
    <w:rsid w:val="00995727"/>
    <w:rsid w:val="00995ABB"/>
    <w:rsid w:val="00995D57"/>
    <w:rsid w:val="00996383"/>
    <w:rsid w:val="0099641E"/>
    <w:rsid w:val="009965FA"/>
    <w:rsid w:val="009969A2"/>
    <w:rsid w:val="009974BA"/>
    <w:rsid w:val="00997583"/>
    <w:rsid w:val="00997725"/>
    <w:rsid w:val="009A1017"/>
    <w:rsid w:val="009A1581"/>
    <w:rsid w:val="009A1EAC"/>
    <w:rsid w:val="009A21BF"/>
    <w:rsid w:val="009A2206"/>
    <w:rsid w:val="009A2FB2"/>
    <w:rsid w:val="009A3064"/>
    <w:rsid w:val="009A31B1"/>
    <w:rsid w:val="009A34FC"/>
    <w:rsid w:val="009A393C"/>
    <w:rsid w:val="009A3CB4"/>
    <w:rsid w:val="009A48B1"/>
    <w:rsid w:val="009A48C6"/>
    <w:rsid w:val="009A49E3"/>
    <w:rsid w:val="009A4A0E"/>
    <w:rsid w:val="009A4B3D"/>
    <w:rsid w:val="009A4FD0"/>
    <w:rsid w:val="009A55A4"/>
    <w:rsid w:val="009A5FF8"/>
    <w:rsid w:val="009A6366"/>
    <w:rsid w:val="009A63C8"/>
    <w:rsid w:val="009A6781"/>
    <w:rsid w:val="009A697A"/>
    <w:rsid w:val="009A6A92"/>
    <w:rsid w:val="009A74C4"/>
    <w:rsid w:val="009A7ABC"/>
    <w:rsid w:val="009A7CE3"/>
    <w:rsid w:val="009A7FDA"/>
    <w:rsid w:val="009B05B2"/>
    <w:rsid w:val="009B0F65"/>
    <w:rsid w:val="009B10A1"/>
    <w:rsid w:val="009B11BB"/>
    <w:rsid w:val="009B131B"/>
    <w:rsid w:val="009B143F"/>
    <w:rsid w:val="009B1DE3"/>
    <w:rsid w:val="009B201F"/>
    <w:rsid w:val="009B22DB"/>
    <w:rsid w:val="009B23AA"/>
    <w:rsid w:val="009B2866"/>
    <w:rsid w:val="009B2E18"/>
    <w:rsid w:val="009B3002"/>
    <w:rsid w:val="009B4451"/>
    <w:rsid w:val="009B47D1"/>
    <w:rsid w:val="009B48CE"/>
    <w:rsid w:val="009B4A3B"/>
    <w:rsid w:val="009B5438"/>
    <w:rsid w:val="009B5AED"/>
    <w:rsid w:val="009B5B4F"/>
    <w:rsid w:val="009B5B8D"/>
    <w:rsid w:val="009B5CE2"/>
    <w:rsid w:val="009B62F7"/>
    <w:rsid w:val="009B6B88"/>
    <w:rsid w:val="009B6BDB"/>
    <w:rsid w:val="009B758C"/>
    <w:rsid w:val="009B75D5"/>
    <w:rsid w:val="009B77E1"/>
    <w:rsid w:val="009B7884"/>
    <w:rsid w:val="009C01F4"/>
    <w:rsid w:val="009C0626"/>
    <w:rsid w:val="009C0A94"/>
    <w:rsid w:val="009C0E87"/>
    <w:rsid w:val="009C146E"/>
    <w:rsid w:val="009C1944"/>
    <w:rsid w:val="009C1A9F"/>
    <w:rsid w:val="009C1C14"/>
    <w:rsid w:val="009C22F3"/>
    <w:rsid w:val="009C2E15"/>
    <w:rsid w:val="009C34F8"/>
    <w:rsid w:val="009C4658"/>
    <w:rsid w:val="009C476C"/>
    <w:rsid w:val="009C47E4"/>
    <w:rsid w:val="009C48F4"/>
    <w:rsid w:val="009C4A5A"/>
    <w:rsid w:val="009C4B95"/>
    <w:rsid w:val="009C4DB3"/>
    <w:rsid w:val="009C513B"/>
    <w:rsid w:val="009C5866"/>
    <w:rsid w:val="009C58DD"/>
    <w:rsid w:val="009C6188"/>
    <w:rsid w:val="009C646B"/>
    <w:rsid w:val="009C6BD4"/>
    <w:rsid w:val="009C708F"/>
    <w:rsid w:val="009C7659"/>
    <w:rsid w:val="009C782D"/>
    <w:rsid w:val="009C7D9B"/>
    <w:rsid w:val="009D0732"/>
    <w:rsid w:val="009D090D"/>
    <w:rsid w:val="009D0982"/>
    <w:rsid w:val="009D0CC7"/>
    <w:rsid w:val="009D0DCC"/>
    <w:rsid w:val="009D10FE"/>
    <w:rsid w:val="009D12A5"/>
    <w:rsid w:val="009D2537"/>
    <w:rsid w:val="009D2708"/>
    <w:rsid w:val="009D2CB8"/>
    <w:rsid w:val="009D2CE5"/>
    <w:rsid w:val="009D3230"/>
    <w:rsid w:val="009D3B35"/>
    <w:rsid w:val="009D3CC3"/>
    <w:rsid w:val="009D437A"/>
    <w:rsid w:val="009D457B"/>
    <w:rsid w:val="009D4D9F"/>
    <w:rsid w:val="009D523B"/>
    <w:rsid w:val="009D5325"/>
    <w:rsid w:val="009D57F5"/>
    <w:rsid w:val="009D5AA5"/>
    <w:rsid w:val="009D6032"/>
    <w:rsid w:val="009D6266"/>
    <w:rsid w:val="009D6330"/>
    <w:rsid w:val="009D633E"/>
    <w:rsid w:val="009D67DD"/>
    <w:rsid w:val="009D68FA"/>
    <w:rsid w:val="009D75CC"/>
    <w:rsid w:val="009E03E9"/>
    <w:rsid w:val="009E04D3"/>
    <w:rsid w:val="009E0630"/>
    <w:rsid w:val="009E0EB6"/>
    <w:rsid w:val="009E12FF"/>
    <w:rsid w:val="009E133E"/>
    <w:rsid w:val="009E1399"/>
    <w:rsid w:val="009E1601"/>
    <w:rsid w:val="009E182B"/>
    <w:rsid w:val="009E1D9B"/>
    <w:rsid w:val="009E257B"/>
    <w:rsid w:val="009E29F1"/>
    <w:rsid w:val="009E2AA7"/>
    <w:rsid w:val="009E2F79"/>
    <w:rsid w:val="009E3224"/>
    <w:rsid w:val="009E37BD"/>
    <w:rsid w:val="009E3988"/>
    <w:rsid w:val="009E41D5"/>
    <w:rsid w:val="009E4A59"/>
    <w:rsid w:val="009E4A7C"/>
    <w:rsid w:val="009E4D5F"/>
    <w:rsid w:val="009E4FFD"/>
    <w:rsid w:val="009E5224"/>
    <w:rsid w:val="009E58D8"/>
    <w:rsid w:val="009E5A28"/>
    <w:rsid w:val="009E5D2E"/>
    <w:rsid w:val="009E62CF"/>
    <w:rsid w:val="009E6A71"/>
    <w:rsid w:val="009E6DFA"/>
    <w:rsid w:val="009E75C6"/>
    <w:rsid w:val="009E790A"/>
    <w:rsid w:val="009E7B7C"/>
    <w:rsid w:val="009F0261"/>
    <w:rsid w:val="009F03CE"/>
    <w:rsid w:val="009F0EBD"/>
    <w:rsid w:val="009F1423"/>
    <w:rsid w:val="009F21BC"/>
    <w:rsid w:val="009F2638"/>
    <w:rsid w:val="009F3857"/>
    <w:rsid w:val="009F38D7"/>
    <w:rsid w:val="009F3D03"/>
    <w:rsid w:val="009F4129"/>
    <w:rsid w:val="009F447D"/>
    <w:rsid w:val="009F4F9D"/>
    <w:rsid w:val="009F4FD9"/>
    <w:rsid w:val="009F53FA"/>
    <w:rsid w:val="009F55C4"/>
    <w:rsid w:val="009F5C49"/>
    <w:rsid w:val="009F5D08"/>
    <w:rsid w:val="009F66F2"/>
    <w:rsid w:val="009F6796"/>
    <w:rsid w:val="009F67D7"/>
    <w:rsid w:val="009F69AA"/>
    <w:rsid w:val="009F6A82"/>
    <w:rsid w:val="009F6D10"/>
    <w:rsid w:val="009F73CC"/>
    <w:rsid w:val="009F745C"/>
    <w:rsid w:val="009F78DB"/>
    <w:rsid w:val="009F7CC3"/>
    <w:rsid w:val="00A00495"/>
    <w:rsid w:val="00A0065C"/>
    <w:rsid w:val="00A011D0"/>
    <w:rsid w:val="00A0125B"/>
    <w:rsid w:val="00A017A8"/>
    <w:rsid w:val="00A01992"/>
    <w:rsid w:val="00A01D03"/>
    <w:rsid w:val="00A02C69"/>
    <w:rsid w:val="00A02D29"/>
    <w:rsid w:val="00A02E35"/>
    <w:rsid w:val="00A03205"/>
    <w:rsid w:val="00A0320A"/>
    <w:rsid w:val="00A03353"/>
    <w:rsid w:val="00A039A0"/>
    <w:rsid w:val="00A03B78"/>
    <w:rsid w:val="00A040DF"/>
    <w:rsid w:val="00A041DB"/>
    <w:rsid w:val="00A046D2"/>
    <w:rsid w:val="00A04AF1"/>
    <w:rsid w:val="00A04D7F"/>
    <w:rsid w:val="00A0569E"/>
    <w:rsid w:val="00A05953"/>
    <w:rsid w:val="00A05D20"/>
    <w:rsid w:val="00A060FB"/>
    <w:rsid w:val="00A066DD"/>
    <w:rsid w:val="00A0682A"/>
    <w:rsid w:val="00A06F3F"/>
    <w:rsid w:val="00A10165"/>
    <w:rsid w:val="00A1027E"/>
    <w:rsid w:val="00A10C7C"/>
    <w:rsid w:val="00A10F3F"/>
    <w:rsid w:val="00A114CF"/>
    <w:rsid w:val="00A11989"/>
    <w:rsid w:val="00A11DC6"/>
    <w:rsid w:val="00A12053"/>
    <w:rsid w:val="00A1212D"/>
    <w:rsid w:val="00A128E1"/>
    <w:rsid w:val="00A129A9"/>
    <w:rsid w:val="00A12F13"/>
    <w:rsid w:val="00A12FA4"/>
    <w:rsid w:val="00A139A8"/>
    <w:rsid w:val="00A13D7E"/>
    <w:rsid w:val="00A14076"/>
    <w:rsid w:val="00A1446E"/>
    <w:rsid w:val="00A14549"/>
    <w:rsid w:val="00A14804"/>
    <w:rsid w:val="00A14D19"/>
    <w:rsid w:val="00A1630C"/>
    <w:rsid w:val="00A163FB"/>
    <w:rsid w:val="00A16A92"/>
    <w:rsid w:val="00A17065"/>
    <w:rsid w:val="00A1747B"/>
    <w:rsid w:val="00A17AB0"/>
    <w:rsid w:val="00A2144A"/>
    <w:rsid w:val="00A21892"/>
    <w:rsid w:val="00A21EAB"/>
    <w:rsid w:val="00A222F2"/>
    <w:rsid w:val="00A228C8"/>
    <w:rsid w:val="00A22C9C"/>
    <w:rsid w:val="00A23556"/>
    <w:rsid w:val="00A23699"/>
    <w:rsid w:val="00A23AD4"/>
    <w:rsid w:val="00A23B27"/>
    <w:rsid w:val="00A23BA9"/>
    <w:rsid w:val="00A23F37"/>
    <w:rsid w:val="00A24269"/>
    <w:rsid w:val="00A2480D"/>
    <w:rsid w:val="00A24853"/>
    <w:rsid w:val="00A24B3E"/>
    <w:rsid w:val="00A24D22"/>
    <w:rsid w:val="00A24EB5"/>
    <w:rsid w:val="00A250DD"/>
    <w:rsid w:val="00A25229"/>
    <w:rsid w:val="00A252DF"/>
    <w:rsid w:val="00A25ED2"/>
    <w:rsid w:val="00A25EE1"/>
    <w:rsid w:val="00A262F1"/>
    <w:rsid w:val="00A2638C"/>
    <w:rsid w:val="00A26658"/>
    <w:rsid w:val="00A269DA"/>
    <w:rsid w:val="00A26E96"/>
    <w:rsid w:val="00A270A7"/>
    <w:rsid w:val="00A270EB"/>
    <w:rsid w:val="00A27A35"/>
    <w:rsid w:val="00A27A38"/>
    <w:rsid w:val="00A27A6E"/>
    <w:rsid w:val="00A27C92"/>
    <w:rsid w:val="00A27F48"/>
    <w:rsid w:val="00A30390"/>
    <w:rsid w:val="00A304F4"/>
    <w:rsid w:val="00A30510"/>
    <w:rsid w:val="00A305BB"/>
    <w:rsid w:val="00A3060D"/>
    <w:rsid w:val="00A30858"/>
    <w:rsid w:val="00A311E0"/>
    <w:rsid w:val="00A31309"/>
    <w:rsid w:val="00A3133D"/>
    <w:rsid w:val="00A313D8"/>
    <w:rsid w:val="00A3188C"/>
    <w:rsid w:val="00A31BEB"/>
    <w:rsid w:val="00A3209C"/>
    <w:rsid w:val="00A32436"/>
    <w:rsid w:val="00A3287E"/>
    <w:rsid w:val="00A32A25"/>
    <w:rsid w:val="00A33027"/>
    <w:rsid w:val="00A332D6"/>
    <w:rsid w:val="00A33715"/>
    <w:rsid w:val="00A33CF7"/>
    <w:rsid w:val="00A3472B"/>
    <w:rsid w:val="00A34CCF"/>
    <w:rsid w:val="00A34F84"/>
    <w:rsid w:val="00A36507"/>
    <w:rsid w:val="00A3688C"/>
    <w:rsid w:val="00A37283"/>
    <w:rsid w:val="00A377F7"/>
    <w:rsid w:val="00A40503"/>
    <w:rsid w:val="00A40717"/>
    <w:rsid w:val="00A4078C"/>
    <w:rsid w:val="00A409BB"/>
    <w:rsid w:val="00A40EF7"/>
    <w:rsid w:val="00A4145E"/>
    <w:rsid w:val="00A417AA"/>
    <w:rsid w:val="00A418F4"/>
    <w:rsid w:val="00A41A19"/>
    <w:rsid w:val="00A41B9E"/>
    <w:rsid w:val="00A41C02"/>
    <w:rsid w:val="00A41DA0"/>
    <w:rsid w:val="00A41ED5"/>
    <w:rsid w:val="00A42184"/>
    <w:rsid w:val="00A4240D"/>
    <w:rsid w:val="00A42813"/>
    <w:rsid w:val="00A4286B"/>
    <w:rsid w:val="00A42B26"/>
    <w:rsid w:val="00A42B9B"/>
    <w:rsid w:val="00A42CE1"/>
    <w:rsid w:val="00A435FD"/>
    <w:rsid w:val="00A43A62"/>
    <w:rsid w:val="00A43C95"/>
    <w:rsid w:val="00A43CD4"/>
    <w:rsid w:val="00A43D60"/>
    <w:rsid w:val="00A43F09"/>
    <w:rsid w:val="00A44082"/>
    <w:rsid w:val="00A442F7"/>
    <w:rsid w:val="00A4472E"/>
    <w:rsid w:val="00A44793"/>
    <w:rsid w:val="00A449DA"/>
    <w:rsid w:val="00A44C33"/>
    <w:rsid w:val="00A459DE"/>
    <w:rsid w:val="00A45A35"/>
    <w:rsid w:val="00A467E5"/>
    <w:rsid w:val="00A46A91"/>
    <w:rsid w:val="00A47139"/>
    <w:rsid w:val="00A475EC"/>
    <w:rsid w:val="00A47C68"/>
    <w:rsid w:val="00A5056A"/>
    <w:rsid w:val="00A505F3"/>
    <w:rsid w:val="00A508DE"/>
    <w:rsid w:val="00A50A11"/>
    <w:rsid w:val="00A51598"/>
    <w:rsid w:val="00A5161B"/>
    <w:rsid w:val="00A516A8"/>
    <w:rsid w:val="00A51733"/>
    <w:rsid w:val="00A518F5"/>
    <w:rsid w:val="00A5191C"/>
    <w:rsid w:val="00A527D8"/>
    <w:rsid w:val="00A53122"/>
    <w:rsid w:val="00A532FC"/>
    <w:rsid w:val="00A53488"/>
    <w:rsid w:val="00A534EF"/>
    <w:rsid w:val="00A53DF8"/>
    <w:rsid w:val="00A54620"/>
    <w:rsid w:val="00A5485D"/>
    <w:rsid w:val="00A54927"/>
    <w:rsid w:val="00A549B9"/>
    <w:rsid w:val="00A55606"/>
    <w:rsid w:val="00A55886"/>
    <w:rsid w:val="00A55DBA"/>
    <w:rsid w:val="00A560AE"/>
    <w:rsid w:val="00A56177"/>
    <w:rsid w:val="00A56AC9"/>
    <w:rsid w:val="00A56ED3"/>
    <w:rsid w:val="00A5705A"/>
    <w:rsid w:val="00A57090"/>
    <w:rsid w:val="00A57258"/>
    <w:rsid w:val="00A57853"/>
    <w:rsid w:val="00A57BD1"/>
    <w:rsid w:val="00A60906"/>
    <w:rsid w:val="00A60FEC"/>
    <w:rsid w:val="00A61290"/>
    <w:rsid w:val="00A6132B"/>
    <w:rsid w:val="00A615CA"/>
    <w:rsid w:val="00A61627"/>
    <w:rsid w:val="00A61BFC"/>
    <w:rsid w:val="00A634A8"/>
    <w:rsid w:val="00A63770"/>
    <w:rsid w:val="00A63B64"/>
    <w:rsid w:val="00A642C7"/>
    <w:rsid w:val="00A64397"/>
    <w:rsid w:val="00A64DFF"/>
    <w:rsid w:val="00A65023"/>
    <w:rsid w:val="00A653B3"/>
    <w:rsid w:val="00A656BC"/>
    <w:rsid w:val="00A65B2D"/>
    <w:rsid w:val="00A65EE0"/>
    <w:rsid w:val="00A660FF"/>
    <w:rsid w:val="00A671D3"/>
    <w:rsid w:val="00A6790C"/>
    <w:rsid w:val="00A67E69"/>
    <w:rsid w:val="00A70270"/>
    <w:rsid w:val="00A7087C"/>
    <w:rsid w:val="00A71893"/>
    <w:rsid w:val="00A71C78"/>
    <w:rsid w:val="00A723E2"/>
    <w:rsid w:val="00A726B3"/>
    <w:rsid w:val="00A73582"/>
    <w:rsid w:val="00A735A8"/>
    <w:rsid w:val="00A73829"/>
    <w:rsid w:val="00A7384F"/>
    <w:rsid w:val="00A73976"/>
    <w:rsid w:val="00A73D30"/>
    <w:rsid w:val="00A74110"/>
    <w:rsid w:val="00A7447B"/>
    <w:rsid w:val="00A74660"/>
    <w:rsid w:val="00A74751"/>
    <w:rsid w:val="00A750CE"/>
    <w:rsid w:val="00A759D6"/>
    <w:rsid w:val="00A75E65"/>
    <w:rsid w:val="00A75EA5"/>
    <w:rsid w:val="00A75F91"/>
    <w:rsid w:val="00A76885"/>
    <w:rsid w:val="00A76A2C"/>
    <w:rsid w:val="00A76B19"/>
    <w:rsid w:val="00A76E40"/>
    <w:rsid w:val="00A8029E"/>
    <w:rsid w:val="00A804D9"/>
    <w:rsid w:val="00A81466"/>
    <w:rsid w:val="00A816DE"/>
    <w:rsid w:val="00A818FE"/>
    <w:rsid w:val="00A8198B"/>
    <w:rsid w:val="00A81AB1"/>
    <w:rsid w:val="00A8210B"/>
    <w:rsid w:val="00A82A4C"/>
    <w:rsid w:val="00A82CF3"/>
    <w:rsid w:val="00A82EC5"/>
    <w:rsid w:val="00A82F56"/>
    <w:rsid w:val="00A83B77"/>
    <w:rsid w:val="00A84608"/>
    <w:rsid w:val="00A8460E"/>
    <w:rsid w:val="00A84E80"/>
    <w:rsid w:val="00A8515C"/>
    <w:rsid w:val="00A853E8"/>
    <w:rsid w:val="00A85672"/>
    <w:rsid w:val="00A857FF"/>
    <w:rsid w:val="00A85E20"/>
    <w:rsid w:val="00A86764"/>
    <w:rsid w:val="00A87124"/>
    <w:rsid w:val="00A8734F"/>
    <w:rsid w:val="00A8783B"/>
    <w:rsid w:val="00A87A02"/>
    <w:rsid w:val="00A87A2A"/>
    <w:rsid w:val="00A87CB9"/>
    <w:rsid w:val="00A9008A"/>
    <w:rsid w:val="00A9030A"/>
    <w:rsid w:val="00A90318"/>
    <w:rsid w:val="00A90462"/>
    <w:rsid w:val="00A90489"/>
    <w:rsid w:val="00A90A32"/>
    <w:rsid w:val="00A90DFB"/>
    <w:rsid w:val="00A911A2"/>
    <w:rsid w:val="00A9146E"/>
    <w:rsid w:val="00A91720"/>
    <w:rsid w:val="00A91DD4"/>
    <w:rsid w:val="00A929B6"/>
    <w:rsid w:val="00A92B54"/>
    <w:rsid w:val="00A9308D"/>
    <w:rsid w:val="00A93595"/>
    <w:rsid w:val="00A937E8"/>
    <w:rsid w:val="00A93E66"/>
    <w:rsid w:val="00A94568"/>
    <w:rsid w:val="00A95052"/>
    <w:rsid w:val="00A95823"/>
    <w:rsid w:val="00A96021"/>
    <w:rsid w:val="00A9630A"/>
    <w:rsid w:val="00A967DF"/>
    <w:rsid w:val="00A9682D"/>
    <w:rsid w:val="00A96B78"/>
    <w:rsid w:val="00A96BE1"/>
    <w:rsid w:val="00A96D9E"/>
    <w:rsid w:val="00AA01ED"/>
    <w:rsid w:val="00AA04B8"/>
    <w:rsid w:val="00AA14DE"/>
    <w:rsid w:val="00AA21E6"/>
    <w:rsid w:val="00AA22DE"/>
    <w:rsid w:val="00AA267D"/>
    <w:rsid w:val="00AA276C"/>
    <w:rsid w:val="00AA2CD6"/>
    <w:rsid w:val="00AA3140"/>
    <w:rsid w:val="00AA4057"/>
    <w:rsid w:val="00AA467F"/>
    <w:rsid w:val="00AA475C"/>
    <w:rsid w:val="00AA555C"/>
    <w:rsid w:val="00AA5BFC"/>
    <w:rsid w:val="00AA5F3D"/>
    <w:rsid w:val="00AA60CA"/>
    <w:rsid w:val="00AA6A31"/>
    <w:rsid w:val="00AA6CBB"/>
    <w:rsid w:val="00AA7280"/>
    <w:rsid w:val="00AA7EE7"/>
    <w:rsid w:val="00AB0103"/>
    <w:rsid w:val="00AB06CA"/>
    <w:rsid w:val="00AB10DE"/>
    <w:rsid w:val="00AB15B6"/>
    <w:rsid w:val="00AB1B3E"/>
    <w:rsid w:val="00AB1BAE"/>
    <w:rsid w:val="00AB2521"/>
    <w:rsid w:val="00AB266C"/>
    <w:rsid w:val="00AB2879"/>
    <w:rsid w:val="00AB2B0D"/>
    <w:rsid w:val="00AB2EA7"/>
    <w:rsid w:val="00AB340E"/>
    <w:rsid w:val="00AB340F"/>
    <w:rsid w:val="00AB3F9E"/>
    <w:rsid w:val="00AB4ABF"/>
    <w:rsid w:val="00AB4D80"/>
    <w:rsid w:val="00AB6219"/>
    <w:rsid w:val="00AB62BA"/>
    <w:rsid w:val="00AB65AC"/>
    <w:rsid w:val="00AB6AD2"/>
    <w:rsid w:val="00AB7692"/>
    <w:rsid w:val="00AB7961"/>
    <w:rsid w:val="00AB7A80"/>
    <w:rsid w:val="00AC0163"/>
    <w:rsid w:val="00AC1072"/>
    <w:rsid w:val="00AC10E0"/>
    <w:rsid w:val="00AC126C"/>
    <w:rsid w:val="00AC1545"/>
    <w:rsid w:val="00AC1AD1"/>
    <w:rsid w:val="00AC203B"/>
    <w:rsid w:val="00AC28D9"/>
    <w:rsid w:val="00AC2B25"/>
    <w:rsid w:val="00AC2B7C"/>
    <w:rsid w:val="00AC30D0"/>
    <w:rsid w:val="00AC3ACF"/>
    <w:rsid w:val="00AC3C48"/>
    <w:rsid w:val="00AC4300"/>
    <w:rsid w:val="00AC47DE"/>
    <w:rsid w:val="00AC4BB6"/>
    <w:rsid w:val="00AC4F49"/>
    <w:rsid w:val="00AC4FA7"/>
    <w:rsid w:val="00AC52E6"/>
    <w:rsid w:val="00AC545D"/>
    <w:rsid w:val="00AC63CB"/>
    <w:rsid w:val="00AC67BB"/>
    <w:rsid w:val="00AC67EE"/>
    <w:rsid w:val="00AC685F"/>
    <w:rsid w:val="00AC68E9"/>
    <w:rsid w:val="00AC70C1"/>
    <w:rsid w:val="00AC7215"/>
    <w:rsid w:val="00AC7894"/>
    <w:rsid w:val="00AC7FB0"/>
    <w:rsid w:val="00AD0242"/>
    <w:rsid w:val="00AD0331"/>
    <w:rsid w:val="00AD03C8"/>
    <w:rsid w:val="00AD0AAA"/>
    <w:rsid w:val="00AD1810"/>
    <w:rsid w:val="00AD1BB0"/>
    <w:rsid w:val="00AD1F30"/>
    <w:rsid w:val="00AD1F89"/>
    <w:rsid w:val="00AD2152"/>
    <w:rsid w:val="00AD2D34"/>
    <w:rsid w:val="00AD2F14"/>
    <w:rsid w:val="00AD31BA"/>
    <w:rsid w:val="00AD334B"/>
    <w:rsid w:val="00AD3431"/>
    <w:rsid w:val="00AD3EBB"/>
    <w:rsid w:val="00AD419A"/>
    <w:rsid w:val="00AD43D0"/>
    <w:rsid w:val="00AD4EA0"/>
    <w:rsid w:val="00AD55CA"/>
    <w:rsid w:val="00AD588F"/>
    <w:rsid w:val="00AD5BE1"/>
    <w:rsid w:val="00AD5EEA"/>
    <w:rsid w:val="00AD615D"/>
    <w:rsid w:val="00AD6298"/>
    <w:rsid w:val="00AD648B"/>
    <w:rsid w:val="00AD6BD3"/>
    <w:rsid w:val="00AD705E"/>
    <w:rsid w:val="00AD73CE"/>
    <w:rsid w:val="00AD7FF4"/>
    <w:rsid w:val="00AE001B"/>
    <w:rsid w:val="00AE00A6"/>
    <w:rsid w:val="00AE0923"/>
    <w:rsid w:val="00AE0998"/>
    <w:rsid w:val="00AE09C9"/>
    <w:rsid w:val="00AE0C9C"/>
    <w:rsid w:val="00AE0EA8"/>
    <w:rsid w:val="00AE0F94"/>
    <w:rsid w:val="00AE18F0"/>
    <w:rsid w:val="00AE1DF3"/>
    <w:rsid w:val="00AE2254"/>
    <w:rsid w:val="00AE23EC"/>
    <w:rsid w:val="00AE2C0E"/>
    <w:rsid w:val="00AE2CA0"/>
    <w:rsid w:val="00AE2CC1"/>
    <w:rsid w:val="00AE3888"/>
    <w:rsid w:val="00AE40A9"/>
    <w:rsid w:val="00AE442A"/>
    <w:rsid w:val="00AE5B5F"/>
    <w:rsid w:val="00AE615B"/>
    <w:rsid w:val="00AE6743"/>
    <w:rsid w:val="00AE68B2"/>
    <w:rsid w:val="00AE7008"/>
    <w:rsid w:val="00AE75DE"/>
    <w:rsid w:val="00AE7812"/>
    <w:rsid w:val="00AE7976"/>
    <w:rsid w:val="00AE7ECE"/>
    <w:rsid w:val="00AE7F30"/>
    <w:rsid w:val="00AF0569"/>
    <w:rsid w:val="00AF090E"/>
    <w:rsid w:val="00AF0F0A"/>
    <w:rsid w:val="00AF1095"/>
    <w:rsid w:val="00AF1BD9"/>
    <w:rsid w:val="00AF297C"/>
    <w:rsid w:val="00AF2A11"/>
    <w:rsid w:val="00AF2BC5"/>
    <w:rsid w:val="00AF2CC2"/>
    <w:rsid w:val="00AF2D0C"/>
    <w:rsid w:val="00AF2F09"/>
    <w:rsid w:val="00AF3219"/>
    <w:rsid w:val="00AF3552"/>
    <w:rsid w:val="00AF356B"/>
    <w:rsid w:val="00AF37BC"/>
    <w:rsid w:val="00AF3C6D"/>
    <w:rsid w:val="00AF3F37"/>
    <w:rsid w:val="00AF4522"/>
    <w:rsid w:val="00AF4A62"/>
    <w:rsid w:val="00AF4A9F"/>
    <w:rsid w:val="00AF4DB8"/>
    <w:rsid w:val="00AF5328"/>
    <w:rsid w:val="00AF55C3"/>
    <w:rsid w:val="00AF56CC"/>
    <w:rsid w:val="00AF586D"/>
    <w:rsid w:val="00AF5A34"/>
    <w:rsid w:val="00AF61F8"/>
    <w:rsid w:val="00AF64B5"/>
    <w:rsid w:val="00AF761B"/>
    <w:rsid w:val="00AF79B0"/>
    <w:rsid w:val="00AF7A14"/>
    <w:rsid w:val="00AF7D8A"/>
    <w:rsid w:val="00B00249"/>
    <w:rsid w:val="00B00527"/>
    <w:rsid w:val="00B0056D"/>
    <w:rsid w:val="00B006EF"/>
    <w:rsid w:val="00B009F3"/>
    <w:rsid w:val="00B02032"/>
    <w:rsid w:val="00B020C7"/>
    <w:rsid w:val="00B0212A"/>
    <w:rsid w:val="00B02203"/>
    <w:rsid w:val="00B02251"/>
    <w:rsid w:val="00B022F7"/>
    <w:rsid w:val="00B024F5"/>
    <w:rsid w:val="00B0266C"/>
    <w:rsid w:val="00B0272C"/>
    <w:rsid w:val="00B02747"/>
    <w:rsid w:val="00B02E19"/>
    <w:rsid w:val="00B02E7C"/>
    <w:rsid w:val="00B02F6E"/>
    <w:rsid w:val="00B035FD"/>
    <w:rsid w:val="00B03AA9"/>
    <w:rsid w:val="00B03F19"/>
    <w:rsid w:val="00B04510"/>
    <w:rsid w:val="00B0459E"/>
    <w:rsid w:val="00B055CD"/>
    <w:rsid w:val="00B06315"/>
    <w:rsid w:val="00B0676E"/>
    <w:rsid w:val="00B06ACF"/>
    <w:rsid w:val="00B06FF1"/>
    <w:rsid w:val="00B07695"/>
    <w:rsid w:val="00B07AFD"/>
    <w:rsid w:val="00B07D28"/>
    <w:rsid w:val="00B07D5C"/>
    <w:rsid w:val="00B07D94"/>
    <w:rsid w:val="00B07F07"/>
    <w:rsid w:val="00B102FD"/>
    <w:rsid w:val="00B108AB"/>
    <w:rsid w:val="00B10AA0"/>
    <w:rsid w:val="00B10B71"/>
    <w:rsid w:val="00B10B9C"/>
    <w:rsid w:val="00B10FA3"/>
    <w:rsid w:val="00B118A8"/>
    <w:rsid w:val="00B11C2A"/>
    <w:rsid w:val="00B11D65"/>
    <w:rsid w:val="00B12190"/>
    <w:rsid w:val="00B1240C"/>
    <w:rsid w:val="00B12BC5"/>
    <w:rsid w:val="00B12CCA"/>
    <w:rsid w:val="00B13067"/>
    <w:rsid w:val="00B13179"/>
    <w:rsid w:val="00B138EC"/>
    <w:rsid w:val="00B13DC0"/>
    <w:rsid w:val="00B140AD"/>
    <w:rsid w:val="00B14867"/>
    <w:rsid w:val="00B14D4D"/>
    <w:rsid w:val="00B15561"/>
    <w:rsid w:val="00B155FA"/>
    <w:rsid w:val="00B15D03"/>
    <w:rsid w:val="00B15DB2"/>
    <w:rsid w:val="00B16EAC"/>
    <w:rsid w:val="00B17D6F"/>
    <w:rsid w:val="00B17F30"/>
    <w:rsid w:val="00B20152"/>
    <w:rsid w:val="00B20338"/>
    <w:rsid w:val="00B20EFA"/>
    <w:rsid w:val="00B217FD"/>
    <w:rsid w:val="00B21B21"/>
    <w:rsid w:val="00B227EB"/>
    <w:rsid w:val="00B22EDE"/>
    <w:rsid w:val="00B234B5"/>
    <w:rsid w:val="00B237AD"/>
    <w:rsid w:val="00B23B16"/>
    <w:rsid w:val="00B23B2C"/>
    <w:rsid w:val="00B24086"/>
    <w:rsid w:val="00B240F6"/>
    <w:rsid w:val="00B2461A"/>
    <w:rsid w:val="00B24973"/>
    <w:rsid w:val="00B24DC3"/>
    <w:rsid w:val="00B258DF"/>
    <w:rsid w:val="00B25913"/>
    <w:rsid w:val="00B25E74"/>
    <w:rsid w:val="00B266D8"/>
    <w:rsid w:val="00B267FF"/>
    <w:rsid w:val="00B268EB"/>
    <w:rsid w:val="00B26AA6"/>
    <w:rsid w:val="00B26CFE"/>
    <w:rsid w:val="00B26D0A"/>
    <w:rsid w:val="00B26E16"/>
    <w:rsid w:val="00B26EAE"/>
    <w:rsid w:val="00B27862"/>
    <w:rsid w:val="00B27C18"/>
    <w:rsid w:val="00B27D53"/>
    <w:rsid w:val="00B307A9"/>
    <w:rsid w:val="00B30952"/>
    <w:rsid w:val="00B30A36"/>
    <w:rsid w:val="00B30CEA"/>
    <w:rsid w:val="00B32BF8"/>
    <w:rsid w:val="00B339C9"/>
    <w:rsid w:val="00B33A21"/>
    <w:rsid w:val="00B33C70"/>
    <w:rsid w:val="00B3406B"/>
    <w:rsid w:val="00B34256"/>
    <w:rsid w:val="00B35334"/>
    <w:rsid w:val="00B357B7"/>
    <w:rsid w:val="00B359C7"/>
    <w:rsid w:val="00B35B39"/>
    <w:rsid w:val="00B35E6B"/>
    <w:rsid w:val="00B363DD"/>
    <w:rsid w:val="00B36751"/>
    <w:rsid w:val="00B36AD2"/>
    <w:rsid w:val="00B36B16"/>
    <w:rsid w:val="00B36BBD"/>
    <w:rsid w:val="00B370EA"/>
    <w:rsid w:val="00B370F6"/>
    <w:rsid w:val="00B371B1"/>
    <w:rsid w:val="00B372A1"/>
    <w:rsid w:val="00B372F6"/>
    <w:rsid w:val="00B37973"/>
    <w:rsid w:val="00B37A13"/>
    <w:rsid w:val="00B37D0D"/>
    <w:rsid w:val="00B37D90"/>
    <w:rsid w:val="00B40430"/>
    <w:rsid w:val="00B404A4"/>
    <w:rsid w:val="00B40669"/>
    <w:rsid w:val="00B415ED"/>
    <w:rsid w:val="00B4182B"/>
    <w:rsid w:val="00B41ED9"/>
    <w:rsid w:val="00B42A61"/>
    <w:rsid w:val="00B43055"/>
    <w:rsid w:val="00B4310F"/>
    <w:rsid w:val="00B43691"/>
    <w:rsid w:val="00B44F83"/>
    <w:rsid w:val="00B45094"/>
    <w:rsid w:val="00B466AB"/>
    <w:rsid w:val="00B46CBF"/>
    <w:rsid w:val="00B470B4"/>
    <w:rsid w:val="00B4786F"/>
    <w:rsid w:val="00B47F64"/>
    <w:rsid w:val="00B505F9"/>
    <w:rsid w:val="00B5098D"/>
    <w:rsid w:val="00B50B6A"/>
    <w:rsid w:val="00B51311"/>
    <w:rsid w:val="00B522A6"/>
    <w:rsid w:val="00B52813"/>
    <w:rsid w:val="00B52963"/>
    <w:rsid w:val="00B52B1D"/>
    <w:rsid w:val="00B52B40"/>
    <w:rsid w:val="00B53110"/>
    <w:rsid w:val="00B53953"/>
    <w:rsid w:val="00B53B8C"/>
    <w:rsid w:val="00B544A0"/>
    <w:rsid w:val="00B5517A"/>
    <w:rsid w:val="00B55189"/>
    <w:rsid w:val="00B554EA"/>
    <w:rsid w:val="00B55ACA"/>
    <w:rsid w:val="00B56E47"/>
    <w:rsid w:val="00B571CD"/>
    <w:rsid w:val="00B57575"/>
    <w:rsid w:val="00B575F4"/>
    <w:rsid w:val="00B5796E"/>
    <w:rsid w:val="00B57F83"/>
    <w:rsid w:val="00B6050C"/>
    <w:rsid w:val="00B605A2"/>
    <w:rsid w:val="00B6087A"/>
    <w:rsid w:val="00B608EA"/>
    <w:rsid w:val="00B609B9"/>
    <w:rsid w:val="00B60E8A"/>
    <w:rsid w:val="00B612D2"/>
    <w:rsid w:val="00B622BC"/>
    <w:rsid w:val="00B6251A"/>
    <w:rsid w:val="00B6292F"/>
    <w:rsid w:val="00B62BBA"/>
    <w:rsid w:val="00B62BF3"/>
    <w:rsid w:val="00B62E1C"/>
    <w:rsid w:val="00B62EE7"/>
    <w:rsid w:val="00B63008"/>
    <w:rsid w:val="00B63916"/>
    <w:rsid w:val="00B63F7B"/>
    <w:rsid w:val="00B662B9"/>
    <w:rsid w:val="00B6677E"/>
    <w:rsid w:val="00B66794"/>
    <w:rsid w:val="00B6698E"/>
    <w:rsid w:val="00B66D88"/>
    <w:rsid w:val="00B66EE6"/>
    <w:rsid w:val="00B67523"/>
    <w:rsid w:val="00B6769F"/>
    <w:rsid w:val="00B6788A"/>
    <w:rsid w:val="00B67948"/>
    <w:rsid w:val="00B701D9"/>
    <w:rsid w:val="00B7030A"/>
    <w:rsid w:val="00B70BED"/>
    <w:rsid w:val="00B70E08"/>
    <w:rsid w:val="00B70FBE"/>
    <w:rsid w:val="00B7100A"/>
    <w:rsid w:val="00B71166"/>
    <w:rsid w:val="00B72049"/>
    <w:rsid w:val="00B72362"/>
    <w:rsid w:val="00B72364"/>
    <w:rsid w:val="00B7285D"/>
    <w:rsid w:val="00B72FF1"/>
    <w:rsid w:val="00B7328E"/>
    <w:rsid w:val="00B734E5"/>
    <w:rsid w:val="00B737F8"/>
    <w:rsid w:val="00B73A11"/>
    <w:rsid w:val="00B73A57"/>
    <w:rsid w:val="00B74038"/>
    <w:rsid w:val="00B744F1"/>
    <w:rsid w:val="00B74B5F"/>
    <w:rsid w:val="00B74BCF"/>
    <w:rsid w:val="00B75109"/>
    <w:rsid w:val="00B753F6"/>
    <w:rsid w:val="00B754A5"/>
    <w:rsid w:val="00B75636"/>
    <w:rsid w:val="00B75E42"/>
    <w:rsid w:val="00B7646B"/>
    <w:rsid w:val="00B771E7"/>
    <w:rsid w:val="00B774B3"/>
    <w:rsid w:val="00B77C8D"/>
    <w:rsid w:val="00B8004F"/>
    <w:rsid w:val="00B8011F"/>
    <w:rsid w:val="00B80DB3"/>
    <w:rsid w:val="00B80FA9"/>
    <w:rsid w:val="00B8135F"/>
    <w:rsid w:val="00B8172B"/>
    <w:rsid w:val="00B817A6"/>
    <w:rsid w:val="00B81AA3"/>
    <w:rsid w:val="00B82275"/>
    <w:rsid w:val="00B82564"/>
    <w:rsid w:val="00B82D98"/>
    <w:rsid w:val="00B82E64"/>
    <w:rsid w:val="00B831E4"/>
    <w:rsid w:val="00B83CFF"/>
    <w:rsid w:val="00B840A8"/>
    <w:rsid w:val="00B8534C"/>
    <w:rsid w:val="00B86158"/>
    <w:rsid w:val="00B862E7"/>
    <w:rsid w:val="00B8632C"/>
    <w:rsid w:val="00B8650B"/>
    <w:rsid w:val="00B86CC2"/>
    <w:rsid w:val="00B870CF"/>
    <w:rsid w:val="00B87236"/>
    <w:rsid w:val="00B87B6D"/>
    <w:rsid w:val="00B87D61"/>
    <w:rsid w:val="00B90294"/>
    <w:rsid w:val="00B903D6"/>
    <w:rsid w:val="00B90944"/>
    <w:rsid w:val="00B9115B"/>
    <w:rsid w:val="00B915EC"/>
    <w:rsid w:val="00B91821"/>
    <w:rsid w:val="00B91F02"/>
    <w:rsid w:val="00B91F2C"/>
    <w:rsid w:val="00B92139"/>
    <w:rsid w:val="00B92542"/>
    <w:rsid w:val="00B92579"/>
    <w:rsid w:val="00B92797"/>
    <w:rsid w:val="00B92929"/>
    <w:rsid w:val="00B93457"/>
    <w:rsid w:val="00B935A8"/>
    <w:rsid w:val="00B9493D"/>
    <w:rsid w:val="00B94F3D"/>
    <w:rsid w:val="00B952A9"/>
    <w:rsid w:val="00B958D7"/>
    <w:rsid w:val="00B95D3C"/>
    <w:rsid w:val="00B967EF"/>
    <w:rsid w:val="00B968AD"/>
    <w:rsid w:val="00B96A74"/>
    <w:rsid w:val="00B96D5B"/>
    <w:rsid w:val="00B97161"/>
    <w:rsid w:val="00B9740A"/>
    <w:rsid w:val="00B9742E"/>
    <w:rsid w:val="00B979CA"/>
    <w:rsid w:val="00BA0061"/>
    <w:rsid w:val="00BA1849"/>
    <w:rsid w:val="00BA2833"/>
    <w:rsid w:val="00BA3343"/>
    <w:rsid w:val="00BA36D7"/>
    <w:rsid w:val="00BA3E8E"/>
    <w:rsid w:val="00BA3EAA"/>
    <w:rsid w:val="00BA4412"/>
    <w:rsid w:val="00BA45D7"/>
    <w:rsid w:val="00BA4667"/>
    <w:rsid w:val="00BA56B7"/>
    <w:rsid w:val="00BA5EF4"/>
    <w:rsid w:val="00BA607F"/>
    <w:rsid w:val="00BA6A3D"/>
    <w:rsid w:val="00BB08CF"/>
    <w:rsid w:val="00BB0A9B"/>
    <w:rsid w:val="00BB0D62"/>
    <w:rsid w:val="00BB0E57"/>
    <w:rsid w:val="00BB0F08"/>
    <w:rsid w:val="00BB10F0"/>
    <w:rsid w:val="00BB142E"/>
    <w:rsid w:val="00BB1623"/>
    <w:rsid w:val="00BB17D1"/>
    <w:rsid w:val="00BB1CC8"/>
    <w:rsid w:val="00BB22B7"/>
    <w:rsid w:val="00BB2541"/>
    <w:rsid w:val="00BB2723"/>
    <w:rsid w:val="00BB2786"/>
    <w:rsid w:val="00BB28B9"/>
    <w:rsid w:val="00BB292A"/>
    <w:rsid w:val="00BB2AB4"/>
    <w:rsid w:val="00BB2D15"/>
    <w:rsid w:val="00BB36F6"/>
    <w:rsid w:val="00BB3797"/>
    <w:rsid w:val="00BB3A4A"/>
    <w:rsid w:val="00BB3A53"/>
    <w:rsid w:val="00BB3B71"/>
    <w:rsid w:val="00BB3F54"/>
    <w:rsid w:val="00BB3FF7"/>
    <w:rsid w:val="00BB4043"/>
    <w:rsid w:val="00BB4C47"/>
    <w:rsid w:val="00BB5210"/>
    <w:rsid w:val="00BB5311"/>
    <w:rsid w:val="00BB5609"/>
    <w:rsid w:val="00BB5DB5"/>
    <w:rsid w:val="00BB67A7"/>
    <w:rsid w:val="00BB699C"/>
    <w:rsid w:val="00BB73DF"/>
    <w:rsid w:val="00BB7653"/>
    <w:rsid w:val="00BB78D0"/>
    <w:rsid w:val="00BC00A4"/>
    <w:rsid w:val="00BC05D2"/>
    <w:rsid w:val="00BC06B7"/>
    <w:rsid w:val="00BC0BB3"/>
    <w:rsid w:val="00BC10FB"/>
    <w:rsid w:val="00BC158B"/>
    <w:rsid w:val="00BC19A7"/>
    <w:rsid w:val="00BC1B18"/>
    <w:rsid w:val="00BC1F24"/>
    <w:rsid w:val="00BC24FB"/>
    <w:rsid w:val="00BC2654"/>
    <w:rsid w:val="00BC26E1"/>
    <w:rsid w:val="00BC2960"/>
    <w:rsid w:val="00BC2CF0"/>
    <w:rsid w:val="00BC2D89"/>
    <w:rsid w:val="00BC368B"/>
    <w:rsid w:val="00BC373E"/>
    <w:rsid w:val="00BC37CD"/>
    <w:rsid w:val="00BC3949"/>
    <w:rsid w:val="00BC3B2D"/>
    <w:rsid w:val="00BC3F5F"/>
    <w:rsid w:val="00BC460F"/>
    <w:rsid w:val="00BC4E03"/>
    <w:rsid w:val="00BC50FA"/>
    <w:rsid w:val="00BC571B"/>
    <w:rsid w:val="00BC578C"/>
    <w:rsid w:val="00BC5D80"/>
    <w:rsid w:val="00BC61DA"/>
    <w:rsid w:val="00BC6D04"/>
    <w:rsid w:val="00BC6DB1"/>
    <w:rsid w:val="00BC71FC"/>
    <w:rsid w:val="00BC73CE"/>
    <w:rsid w:val="00BC773C"/>
    <w:rsid w:val="00BC7A3A"/>
    <w:rsid w:val="00BC7AA1"/>
    <w:rsid w:val="00BD0FEC"/>
    <w:rsid w:val="00BD155D"/>
    <w:rsid w:val="00BD1A5A"/>
    <w:rsid w:val="00BD1C5A"/>
    <w:rsid w:val="00BD1DF0"/>
    <w:rsid w:val="00BD1ECD"/>
    <w:rsid w:val="00BD2DD7"/>
    <w:rsid w:val="00BD30E6"/>
    <w:rsid w:val="00BD3239"/>
    <w:rsid w:val="00BD3272"/>
    <w:rsid w:val="00BD3850"/>
    <w:rsid w:val="00BD3A00"/>
    <w:rsid w:val="00BD3F8F"/>
    <w:rsid w:val="00BD477E"/>
    <w:rsid w:val="00BD4DDD"/>
    <w:rsid w:val="00BD4ECE"/>
    <w:rsid w:val="00BD5100"/>
    <w:rsid w:val="00BD5427"/>
    <w:rsid w:val="00BD587B"/>
    <w:rsid w:val="00BD63AE"/>
    <w:rsid w:val="00BD6F8F"/>
    <w:rsid w:val="00BD6FAD"/>
    <w:rsid w:val="00BD72D3"/>
    <w:rsid w:val="00BD747D"/>
    <w:rsid w:val="00BD7A30"/>
    <w:rsid w:val="00BE0A4C"/>
    <w:rsid w:val="00BE1560"/>
    <w:rsid w:val="00BE1632"/>
    <w:rsid w:val="00BE1E08"/>
    <w:rsid w:val="00BE245C"/>
    <w:rsid w:val="00BE2475"/>
    <w:rsid w:val="00BE251D"/>
    <w:rsid w:val="00BE29BD"/>
    <w:rsid w:val="00BE2DFD"/>
    <w:rsid w:val="00BE3285"/>
    <w:rsid w:val="00BE395B"/>
    <w:rsid w:val="00BE3C88"/>
    <w:rsid w:val="00BE451D"/>
    <w:rsid w:val="00BE4536"/>
    <w:rsid w:val="00BE461A"/>
    <w:rsid w:val="00BE4CFC"/>
    <w:rsid w:val="00BE5242"/>
    <w:rsid w:val="00BE54A1"/>
    <w:rsid w:val="00BE54DD"/>
    <w:rsid w:val="00BE6F00"/>
    <w:rsid w:val="00BE7558"/>
    <w:rsid w:val="00BE7839"/>
    <w:rsid w:val="00BE7960"/>
    <w:rsid w:val="00BF058F"/>
    <w:rsid w:val="00BF075A"/>
    <w:rsid w:val="00BF07D7"/>
    <w:rsid w:val="00BF08D7"/>
    <w:rsid w:val="00BF0F99"/>
    <w:rsid w:val="00BF180B"/>
    <w:rsid w:val="00BF1C8E"/>
    <w:rsid w:val="00BF24FE"/>
    <w:rsid w:val="00BF2860"/>
    <w:rsid w:val="00BF298F"/>
    <w:rsid w:val="00BF3090"/>
    <w:rsid w:val="00BF32C0"/>
    <w:rsid w:val="00BF35AB"/>
    <w:rsid w:val="00BF395F"/>
    <w:rsid w:val="00BF3960"/>
    <w:rsid w:val="00BF3F1B"/>
    <w:rsid w:val="00BF4A1B"/>
    <w:rsid w:val="00BF52D8"/>
    <w:rsid w:val="00BF62E2"/>
    <w:rsid w:val="00BF68F3"/>
    <w:rsid w:val="00BF6B42"/>
    <w:rsid w:val="00BF6D9D"/>
    <w:rsid w:val="00BF6DDA"/>
    <w:rsid w:val="00BF6E82"/>
    <w:rsid w:val="00BF6EB5"/>
    <w:rsid w:val="00BF73C7"/>
    <w:rsid w:val="00BF7444"/>
    <w:rsid w:val="00BF74A9"/>
    <w:rsid w:val="00BF77A7"/>
    <w:rsid w:val="00BF79EB"/>
    <w:rsid w:val="00BF7CCB"/>
    <w:rsid w:val="00C00B82"/>
    <w:rsid w:val="00C00F5D"/>
    <w:rsid w:val="00C01131"/>
    <w:rsid w:val="00C0165E"/>
    <w:rsid w:val="00C01ABD"/>
    <w:rsid w:val="00C01DEE"/>
    <w:rsid w:val="00C0218D"/>
    <w:rsid w:val="00C024F5"/>
    <w:rsid w:val="00C02523"/>
    <w:rsid w:val="00C02EDB"/>
    <w:rsid w:val="00C03748"/>
    <w:rsid w:val="00C04537"/>
    <w:rsid w:val="00C04A50"/>
    <w:rsid w:val="00C058B9"/>
    <w:rsid w:val="00C06129"/>
    <w:rsid w:val="00C06350"/>
    <w:rsid w:val="00C06822"/>
    <w:rsid w:val="00C0691D"/>
    <w:rsid w:val="00C0720F"/>
    <w:rsid w:val="00C078E6"/>
    <w:rsid w:val="00C07B01"/>
    <w:rsid w:val="00C07DE1"/>
    <w:rsid w:val="00C1014B"/>
    <w:rsid w:val="00C10450"/>
    <w:rsid w:val="00C10451"/>
    <w:rsid w:val="00C104C1"/>
    <w:rsid w:val="00C108DA"/>
    <w:rsid w:val="00C10C83"/>
    <w:rsid w:val="00C10E4B"/>
    <w:rsid w:val="00C1103A"/>
    <w:rsid w:val="00C112AF"/>
    <w:rsid w:val="00C1134F"/>
    <w:rsid w:val="00C1172F"/>
    <w:rsid w:val="00C11CB1"/>
    <w:rsid w:val="00C11FBE"/>
    <w:rsid w:val="00C123B7"/>
    <w:rsid w:val="00C124AF"/>
    <w:rsid w:val="00C124C0"/>
    <w:rsid w:val="00C12CF0"/>
    <w:rsid w:val="00C12D13"/>
    <w:rsid w:val="00C12FC5"/>
    <w:rsid w:val="00C13011"/>
    <w:rsid w:val="00C13192"/>
    <w:rsid w:val="00C132E3"/>
    <w:rsid w:val="00C134B8"/>
    <w:rsid w:val="00C13851"/>
    <w:rsid w:val="00C144EE"/>
    <w:rsid w:val="00C1485C"/>
    <w:rsid w:val="00C14E7F"/>
    <w:rsid w:val="00C15134"/>
    <w:rsid w:val="00C15901"/>
    <w:rsid w:val="00C159D7"/>
    <w:rsid w:val="00C15A2C"/>
    <w:rsid w:val="00C160AB"/>
    <w:rsid w:val="00C167B3"/>
    <w:rsid w:val="00C1685C"/>
    <w:rsid w:val="00C16AB0"/>
    <w:rsid w:val="00C16B02"/>
    <w:rsid w:val="00C16C15"/>
    <w:rsid w:val="00C16DDC"/>
    <w:rsid w:val="00C1717D"/>
    <w:rsid w:val="00C17A85"/>
    <w:rsid w:val="00C17D81"/>
    <w:rsid w:val="00C2007E"/>
    <w:rsid w:val="00C207CE"/>
    <w:rsid w:val="00C2095C"/>
    <w:rsid w:val="00C20DFC"/>
    <w:rsid w:val="00C21560"/>
    <w:rsid w:val="00C2281F"/>
    <w:rsid w:val="00C2302C"/>
    <w:rsid w:val="00C234D8"/>
    <w:rsid w:val="00C23744"/>
    <w:rsid w:val="00C23A0C"/>
    <w:rsid w:val="00C23AE0"/>
    <w:rsid w:val="00C23C96"/>
    <w:rsid w:val="00C243AB"/>
    <w:rsid w:val="00C244E5"/>
    <w:rsid w:val="00C245C5"/>
    <w:rsid w:val="00C24A36"/>
    <w:rsid w:val="00C24C22"/>
    <w:rsid w:val="00C24DFE"/>
    <w:rsid w:val="00C24E42"/>
    <w:rsid w:val="00C253F0"/>
    <w:rsid w:val="00C255BB"/>
    <w:rsid w:val="00C25950"/>
    <w:rsid w:val="00C25AC3"/>
    <w:rsid w:val="00C2607B"/>
    <w:rsid w:val="00C261CE"/>
    <w:rsid w:val="00C26411"/>
    <w:rsid w:val="00C26628"/>
    <w:rsid w:val="00C266AE"/>
    <w:rsid w:val="00C26787"/>
    <w:rsid w:val="00C269A6"/>
    <w:rsid w:val="00C30A0D"/>
    <w:rsid w:val="00C312C8"/>
    <w:rsid w:val="00C31B0F"/>
    <w:rsid w:val="00C31D57"/>
    <w:rsid w:val="00C31EF6"/>
    <w:rsid w:val="00C32082"/>
    <w:rsid w:val="00C3257B"/>
    <w:rsid w:val="00C3273F"/>
    <w:rsid w:val="00C3299A"/>
    <w:rsid w:val="00C32B1C"/>
    <w:rsid w:val="00C332F8"/>
    <w:rsid w:val="00C33707"/>
    <w:rsid w:val="00C33A96"/>
    <w:rsid w:val="00C33CCB"/>
    <w:rsid w:val="00C34251"/>
    <w:rsid w:val="00C3429B"/>
    <w:rsid w:val="00C34375"/>
    <w:rsid w:val="00C3457B"/>
    <w:rsid w:val="00C3471C"/>
    <w:rsid w:val="00C34784"/>
    <w:rsid w:val="00C34875"/>
    <w:rsid w:val="00C34E5B"/>
    <w:rsid w:val="00C35458"/>
    <w:rsid w:val="00C3582C"/>
    <w:rsid w:val="00C35A32"/>
    <w:rsid w:val="00C35A4E"/>
    <w:rsid w:val="00C35CB3"/>
    <w:rsid w:val="00C363A9"/>
    <w:rsid w:val="00C369CC"/>
    <w:rsid w:val="00C36A89"/>
    <w:rsid w:val="00C36AE6"/>
    <w:rsid w:val="00C372FD"/>
    <w:rsid w:val="00C3731D"/>
    <w:rsid w:val="00C379CA"/>
    <w:rsid w:val="00C37C84"/>
    <w:rsid w:val="00C4011D"/>
    <w:rsid w:val="00C40381"/>
    <w:rsid w:val="00C40A15"/>
    <w:rsid w:val="00C40B89"/>
    <w:rsid w:val="00C427E6"/>
    <w:rsid w:val="00C42CE7"/>
    <w:rsid w:val="00C4320F"/>
    <w:rsid w:val="00C4339B"/>
    <w:rsid w:val="00C434F6"/>
    <w:rsid w:val="00C435D0"/>
    <w:rsid w:val="00C43D87"/>
    <w:rsid w:val="00C43DCF"/>
    <w:rsid w:val="00C446D2"/>
    <w:rsid w:val="00C44938"/>
    <w:rsid w:val="00C44C07"/>
    <w:rsid w:val="00C45157"/>
    <w:rsid w:val="00C45599"/>
    <w:rsid w:val="00C45A03"/>
    <w:rsid w:val="00C45F74"/>
    <w:rsid w:val="00C46550"/>
    <w:rsid w:val="00C46D9A"/>
    <w:rsid w:val="00C470DF"/>
    <w:rsid w:val="00C47477"/>
    <w:rsid w:val="00C500BF"/>
    <w:rsid w:val="00C50BA7"/>
    <w:rsid w:val="00C51202"/>
    <w:rsid w:val="00C51ABF"/>
    <w:rsid w:val="00C51F3C"/>
    <w:rsid w:val="00C51FE6"/>
    <w:rsid w:val="00C52B87"/>
    <w:rsid w:val="00C5338F"/>
    <w:rsid w:val="00C53BF9"/>
    <w:rsid w:val="00C54497"/>
    <w:rsid w:val="00C54AEF"/>
    <w:rsid w:val="00C54CA1"/>
    <w:rsid w:val="00C54F0B"/>
    <w:rsid w:val="00C5505C"/>
    <w:rsid w:val="00C551B2"/>
    <w:rsid w:val="00C55955"/>
    <w:rsid w:val="00C5606B"/>
    <w:rsid w:val="00C562CC"/>
    <w:rsid w:val="00C56B2F"/>
    <w:rsid w:val="00C57388"/>
    <w:rsid w:val="00C57AF1"/>
    <w:rsid w:val="00C57CB8"/>
    <w:rsid w:val="00C60352"/>
    <w:rsid w:val="00C605A2"/>
    <w:rsid w:val="00C60682"/>
    <w:rsid w:val="00C60A14"/>
    <w:rsid w:val="00C60A45"/>
    <w:rsid w:val="00C60B9C"/>
    <w:rsid w:val="00C60CE1"/>
    <w:rsid w:val="00C60F25"/>
    <w:rsid w:val="00C61E05"/>
    <w:rsid w:val="00C622C4"/>
    <w:rsid w:val="00C62A8F"/>
    <w:rsid w:val="00C62E9E"/>
    <w:rsid w:val="00C62FDF"/>
    <w:rsid w:val="00C633C8"/>
    <w:rsid w:val="00C63463"/>
    <w:rsid w:val="00C634AC"/>
    <w:rsid w:val="00C635C7"/>
    <w:rsid w:val="00C63D7E"/>
    <w:rsid w:val="00C63DD6"/>
    <w:rsid w:val="00C63FA6"/>
    <w:rsid w:val="00C64774"/>
    <w:rsid w:val="00C647E7"/>
    <w:rsid w:val="00C64AF3"/>
    <w:rsid w:val="00C64B6C"/>
    <w:rsid w:val="00C64DF8"/>
    <w:rsid w:val="00C65142"/>
    <w:rsid w:val="00C660DE"/>
    <w:rsid w:val="00C660F9"/>
    <w:rsid w:val="00C6684B"/>
    <w:rsid w:val="00C668CC"/>
    <w:rsid w:val="00C66DAD"/>
    <w:rsid w:val="00C66FA4"/>
    <w:rsid w:val="00C674FC"/>
    <w:rsid w:val="00C6766A"/>
    <w:rsid w:val="00C676E5"/>
    <w:rsid w:val="00C67859"/>
    <w:rsid w:val="00C7012F"/>
    <w:rsid w:val="00C70949"/>
    <w:rsid w:val="00C7094A"/>
    <w:rsid w:val="00C71A6D"/>
    <w:rsid w:val="00C71C60"/>
    <w:rsid w:val="00C71C8B"/>
    <w:rsid w:val="00C72089"/>
    <w:rsid w:val="00C72186"/>
    <w:rsid w:val="00C727BB"/>
    <w:rsid w:val="00C7329C"/>
    <w:rsid w:val="00C732F5"/>
    <w:rsid w:val="00C73746"/>
    <w:rsid w:val="00C7388E"/>
    <w:rsid w:val="00C738E7"/>
    <w:rsid w:val="00C73CCE"/>
    <w:rsid w:val="00C73E22"/>
    <w:rsid w:val="00C74332"/>
    <w:rsid w:val="00C74372"/>
    <w:rsid w:val="00C7486E"/>
    <w:rsid w:val="00C74E7E"/>
    <w:rsid w:val="00C754A8"/>
    <w:rsid w:val="00C75512"/>
    <w:rsid w:val="00C75991"/>
    <w:rsid w:val="00C75CD8"/>
    <w:rsid w:val="00C76DC1"/>
    <w:rsid w:val="00C778F7"/>
    <w:rsid w:val="00C802A7"/>
    <w:rsid w:val="00C8055E"/>
    <w:rsid w:val="00C80A54"/>
    <w:rsid w:val="00C80A86"/>
    <w:rsid w:val="00C81313"/>
    <w:rsid w:val="00C81D95"/>
    <w:rsid w:val="00C8231C"/>
    <w:rsid w:val="00C823F3"/>
    <w:rsid w:val="00C8243D"/>
    <w:rsid w:val="00C827BB"/>
    <w:rsid w:val="00C8280A"/>
    <w:rsid w:val="00C82840"/>
    <w:rsid w:val="00C8309C"/>
    <w:rsid w:val="00C8376F"/>
    <w:rsid w:val="00C837FD"/>
    <w:rsid w:val="00C8388F"/>
    <w:rsid w:val="00C83A3B"/>
    <w:rsid w:val="00C84A67"/>
    <w:rsid w:val="00C84AD6"/>
    <w:rsid w:val="00C84FC4"/>
    <w:rsid w:val="00C85A2D"/>
    <w:rsid w:val="00C85B80"/>
    <w:rsid w:val="00C85C15"/>
    <w:rsid w:val="00C863B1"/>
    <w:rsid w:val="00C8698E"/>
    <w:rsid w:val="00C869BC"/>
    <w:rsid w:val="00C86CD9"/>
    <w:rsid w:val="00C86F6D"/>
    <w:rsid w:val="00C87446"/>
    <w:rsid w:val="00C877C5"/>
    <w:rsid w:val="00C87B1D"/>
    <w:rsid w:val="00C87C85"/>
    <w:rsid w:val="00C90DCC"/>
    <w:rsid w:val="00C91391"/>
    <w:rsid w:val="00C91B94"/>
    <w:rsid w:val="00C91E43"/>
    <w:rsid w:val="00C9213B"/>
    <w:rsid w:val="00C92B76"/>
    <w:rsid w:val="00C92B87"/>
    <w:rsid w:val="00C92B91"/>
    <w:rsid w:val="00C938ED"/>
    <w:rsid w:val="00C94B02"/>
    <w:rsid w:val="00C951B4"/>
    <w:rsid w:val="00C95F4E"/>
    <w:rsid w:val="00C96BB9"/>
    <w:rsid w:val="00C96D4A"/>
    <w:rsid w:val="00C9700B"/>
    <w:rsid w:val="00C97ACB"/>
    <w:rsid w:val="00C97F5A"/>
    <w:rsid w:val="00CA0368"/>
    <w:rsid w:val="00CA08CD"/>
    <w:rsid w:val="00CA0B05"/>
    <w:rsid w:val="00CA10A7"/>
    <w:rsid w:val="00CA1489"/>
    <w:rsid w:val="00CA14F5"/>
    <w:rsid w:val="00CA177F"/>
    <w:rsid w:val="00CA1F41"/>
    <w:rsid w:val="00CA1FE3"/>
    <w:rsid w:val="00CA2316"/>
    <w:rsid w:val="00CA245D"/>
    <w:rsid w:val="00CA2DCA"/>
    <w:rsid w:val="00CA345A"/>
    <w:rsid w:val="00CA383E"/>
    <w:rsid w:val="00CA3991"/>
    <w:rsid w:val="00CA39C4"/>
    <w:rsid w:val="00CA414E"/>
    <w:rsid w:val="00CA43F8"/>
    <w:rsid w:val="00CA4BEA"/>
    <w:rsid w:val="00CA54A0"/>
    <w:rsid w:val="00CA5693"/>
    <w:rsid w:val="00CA5C6A"/>
    <w:rsid w:val="00CA5D6E"/>
    <w:rsid w:val="00CA60BD"/>
    <w:rsid w:val="00CA6233"/>
    <w:rsid w:val="00CA6A13"/>
    <w:rsid w:val="00CA6D67"/>
    <w:rsid w:val="00CA7271"/>
    <w:rsid w:val="00CA736B"/>
    <w:rsid w:val="00CA74E2"/>
    <w:rsid w:val="00CA7C87"/>
    <w:rsid w:val="00CA7DAD"/>
    <w:rsid w:val="00CB03E9"/>
    <w:rsid w:val="00CB08E3"/>
    <w:rsid w:val="00CB0DF7"/>
    <w:rsid w:val="00CB0EAE"/>
    <w:rsid w:val="00CB1621"/>
    <w:rsid w:val="00CB176D"/>
    <w:rsid w:val="00CB19CA"/>
    <w:rsid w:val="00CB1BDE"/>
    <w:rsid w:val="00CB1F65"/>
    <w:rsid w:val="00CB203E"/>
    <w:rsid w:val="00CB229B"/>
    <w:rsid w:val="00CB24C6"/>
    <w:rsid w:val="00CB254E"/>
    <w:rsid w:val="00CB2937"/>
    <w:rsid w:val="00CB2D62"/>
    <w:rsid w:val="00CB3467"/>
    <w:rsid w:val="00CB3F8A"/>
    <w:rsid w:val="00CB4072"/>
    <w:rsid w:val="00CB4412"/>
    <w:rsid w:val="00CB48E1"/>
    <w:rsid w:val="00CB5093"/>
    <w:rsid w:val="00CB52C0"/>
    <w:rsid w:val="00CB56D5"/>
    <w:rsid w:val="00CB575D"/>
    <w:rsid w:val="00CB594F"/>
    <w:rsid w:val="00CB5AAA"/>
    <w:rsid w:val="00CB5E00"/>
    <w:rsid w:val="00CB65DD"/>
    <w:rsid w:val="00CB68F3"/>
    <w:rsid w:val="00CB69C9"/>
    <w:rsid w:val="00CB69CE"/>
    <w:rsid w:val="00CB6A14"/>
    <w:rsid w:val="00CB6CBC"/>
    <w:rsid w:val="00CB732F"/>
    <w:rsid w:val="00CB7804"/>
    <w:rsid w:val="00CB790B"/>
    <w:rsid w:val="00CC0318"/>
    <w:rsid w:val="00CC10C2"/>
    <w:rsid w:val="00CC1398"/>
    <w:rsid w:val="00CC1A9B"/>
    <w:rsid w:val="00CC1EB6"/>
    <w:rsid w:val="00CC1F82"/>
    <w:rsid w:val="00CC200A"/>
    <w:rsid w:val="00CC276D"/>
    <w:rsid w:val="00CC2A7C"/>
    <w:rsid w:val="00CC30C4"/>
    <w:rsid w:val="00CC39FE"/>
    <w:rsid w:val="00CC3C67"/>
    <w:rsid w:val="00CC5433"/>
    <w:rsid w:val="00CC5499"/>
    <w:rsid w:val="00CC565C"/>
    <w:rsid w:val="00CC5E66"/>
    <w:rsid w:val="00CC61E6"/>
    <w:rsid w:val="00CC6566"/>
    <w:rsid w:val="00CC78F7"/>
    <w:rsid w:val="00CC7BC8"/>
    <w:rsid w:val="00CC7D4F"/>
    <w:rsid w:val="00CC7F8D"/>
    <w:rsid w:val="00CD00AA"/>
    <w:rsid w:val="00CD0C30"/>
    <w:rsid w:val="00CD0C63"/>
    <w:rsid w:val="00CD0EA3"/>
    <w:rsid w:val="00CD1035"/>
    <w:rsid w:val="00CD1783"/>
    <w:rsid w:val="00CD199E"/>
    <w:rsid w:val="00CD1BD5"/>
    <w:rsid w:val="00CD1D00"/>
    <w:rsid w:val="00CD22FE"/>
    <w:rsid w:val="00CD2804"/>
    <w:rsid w:val="00CD2873"/>
    <w:rsid w:val="00CD29DC"/>
    <w:rsid w:val="00CD2B76"/>
    <w:rsid w:val="00CD2D42"/>
    <w:rsid w:val="00CD30D2"/>
    <w:rsid w:val="00CD35F2"/>
    <w:rsid w:val="00CD36D6"/>
    <w:rsid w:val="00CD3F8F"/>
    <w:rsid w:val="00CD452E"/>
    <w:rsid w:val="00CD47B3"/>
    <w:rsid w:val="00CD4D08"/>
    <w:rsid w:val="00CD55E9"/>
    <w:rsid w:val="00CD599F"/>
    <w:rsid w:val="00CD5F97"/>
    <w:rsid w:val="00CD608E"/>
    <w:rsid w:val="00CD6273"/>
    <w:rsid w:val="00CD6719"/>
    <w:rsid w:val="00CD6B84"/>
    <w:rsid w:val="00CD6C9B"/>
    <w:rsid w:val="00CD73E6"/>
    <w:rsid w:val="00CD7A52"/>
    <w:rsid w:val="00CD7D1A"/>
    <w:rsid w:val="00CE03F4"/>
    <w:rsid w:val="00CE0564"/>
    <w:rsid w:val="00CE0887"/>
    <w:rsid w:val="00CE0CDD"/>
    <w:rsid w:val="00CE0EBF"/>
    <w:rsid w:val="00CE10FB"/>
    <w:rsid w:val="00CE15A2"/>
    <w:rsid w:val="00CE18E2"/>
    <w:rsid w:val="00CE2370"/>
    <w:rsid w:val="00CE2467"/>
    <w:rsid w:val="00CE2493"/>
    <w:rsid w:val="00CE2D93"/>
    <w:rsid w:val="00CE2FAA"/>
    <w:rsid w:val="00CE3041"/>
    <w:rsid w:val="00CE3287"/>
    <w:rsid w:val="00CE32E7"/>
    <w:rsid w:val="00CE39AA"/>
    <w:rsid w:val="00CE3B8D"/>
    <w:rsid w:val="00CE4513"/>
    <w:rsid w:val="00CE4711"/>
    <w:rsid w:val="00CE4BAB"/>
    <w:rsid w:val="00CE4EBE"/>
    <w:rsid w:val="00CE5067"/>
    <w:rsid w:val="00CE515D"/>
    <w:rsid w:val="00CE5980"/>
    <w:rsid w:val="00CE5A09"/>
    <w:rsid w:val="00CE5E4D"/>
    <w:rsid w:val="00CE61E8"/>
    <w:rsid w:val="00CE69D6"/>
    <w:rsid w:val="00CE7008"/>
    <w:rsid w:val="00CE70DA"/>
    <w:rsid w:val="00CE7414"/>
    <w:rsid w:val="00CE7CB6"/>
    <w:rsid w:val="00CE7D32"/>
    <w:rsid w:val="00CF00C3"/>
    <w:rsid w:val="00CF029C"/>
    <w:rsid w:val="00CF0587"/>
    <w:rsid w:val="00CF0DC3"/>
    <w:rsid w:val="00CF0E72"/>
    <w:rsid w:val="00CF0ED0"/>
    <w:rsid w:val="00CF12E7"/>
    <w:rsid w:val="00CF1804"/>
    <w:rsid w:val="00CF1AA1"/>
    <w:rsid w:val="00CF1AE2"/>
    <w:rsid w:val="00CF1C2C"/>
    <w:rsid w:val="00CF2128"/>
    <w:rsid w:val="00CF25A7"/>
    <w:rsid w:val="00CF2CD9"/>
    <w:rsid w:val="00CF382B"/>
    <w:rsid w:val="00CF38E3"/>
    <w:rsid w:val="00CF3BDF"/>
    <w:rsid w:val="00CF3DF6"/>
    <w:rsid w:val="00CF4B59"/>
    <w:rsid w:val="00CF5681"/>
    <w:rsid w:val="00CF59C1"/>
    <w:rsid w:val="00CF5FDC"/>
    <w:rsid w:val="00CF62BF"/>
    <w:rsid w:val="00CF6565"/>
    <w:rsid w:val="00CF6E96"/>
    <w:rsid w:val="00CF7223"/>
    <w:rsid w:val="00CF72C1"/>
    <w:rsid w:val="00CF7376"/>
    <w:rsid w:val="00CF7519"/>
    <w:rsid w:val="00CF75F6"/>
    <w:rsid w:val="00CF78D1"/>
    <w:rsid w:val="00CF7BB7"/>
    <w:rsid w:val="00CF7E22"/>
    <w:rsid w:val="00CF7E2F"/>
    <w:rsid w:val="00D001A3"/>
    <w:rsid w:val="00D005AA"/>
    <w:rsid w:val="00D00980"/>
    <w:rsid w:val="00D00B79"/>
    <w:rsid w:val="00D00BAD"/>
    <w:rsid w:val="00D011EF"/>
    <w:rsid w:val="00D01A6F"/>
    <w:rsid w:val="00D01D78"/>
    <w:rsid w:val="00D01FC4"/>
    <w:rsid w:val="00D02131"/>
    <w:rsid w:val="00D02BAA"/>
    <w:rsid w:val="00D030DB"/>
    <w:rsid w:val="00D033DD"/>
    <w:rsid w:val="00D03405"/>
    <w:rsid w:val="00D0344F"/>
    <w:rsid w:val="00D03DB8"/>
    <w:rsid w:val="00D040FB"/>
    <w:rsid w:val="00D04637"/>
    <w:rsid w:val="00D04BFE"/>
    <w:rsid w:val="00D04C6F"/>
    <w:rsid w:val="00D05400"/>
    <w:rsid w:val="00D0573B"/>
    <w:rsid w:val="00D0590D"/>
    <w:rsid w:val="00D05DBB"/>
    <w:rsid w:val="00D06249"/>
    <w:rsid w:val="00D06659"/>
    <w:rsid w:val="00D068A8"/>
    <w:rsid w:val="00D06D09"/>
    <w:rsid w:val="00D07867"/>
    <w:rsid w:val="00D07BD2"/>
    <w:rsid w:val="00D07D6C"/>
    <w:rsid w:val="00D07DC2"/>
    <w:rsid w:val="00D07DDD"/>
    <w:rsid w:val="00D07E0F"/>
    <w:rsid w:val="00D07F73"/>
    <w:rsid w:val="00D10CB9"/>
    <w:rsid w:val="00D11612"/>
    <w:rsid w:val="00D11925"/>
    <w:rsid w:val="00D11B6A"/>
    <w:rsid w:val="00D121EA"/>
    <w:rsid w:val="00D122A9"/>
    <w:rsid w:val="00D1248A"/>
    <w:rsid w:val="00D1265F"/>
    <w:rsid w:val="00D126BA"/>
    <w:rsid w:val="00D12C4E"/>
    <w:rsid w:val="00D12D3E"/>
    <w:rsid w:val="00D13A6E"/>
    <w:rsid w:val="00D13B05"/>
    <w:rsid w:val="00D13F5E"/>
    <w:rsid w:val="00D14015"/>
    <w:rsid w:val="00D140BB"/>
    <w:rsid w:val="00D1448B"/>
    <w:rsid w:val="00D144FF"/>
    <w:rsid w:val="00D1536A"/>
    <w:rsid w:val="00D15795"/>
    <w:rsid w:val="00D157F0"/>
    <w:rsid w:val="00D1581F"/>
    <w:rsid w:val="00D1586B"/>
    <w:rsid w:val="00D159CD"/>
    <w:rsid w:val="00D15B69"/>
    <w:rsid w:val="00D1614C"/>
    <w:rsid w:val="00D162F8"/>
    <w:rsid w:val="00D16486"/>
    <w:rsid w:val="00D1651C"/>
    <w:rsid w:val="00D17C10"/>
    <w:rsid w:val="00D2077F"/>
    <w:rsid w:val="00D2115E"/>
    <w:rsid w:val="00D219F5"/>
    <w:rsid w:val="00D21A9C"/>
    <w:rsid w:val="00D22062"/>
    <w:rsid w:val="00D220D8"/>
    <w:rsid w:val="00D2218A"/>
    <w:rsid w:val="00D2241E"/>
    <w:rsid w:val="00D224EC"/>
    <w:rsid w:val="00D22740"/>
    <w:rsid w:val="00D2275F"/>
    <w:rsid w:val="00D22B30"/>
    <w:rsid w:val="00D22C21"/>
    <w:rsid w:val="00D22E09"/>
    <w:rsid w:val="00D22F61"/>
    <w:rsid w:val="00D23764"/>
    <w:rsid w:val="00D246AF"/>
    <w:rsid w:val="00D246C8"/>
    <w:rsid w:val="00D24909"/>
    <w:rsid w:val="00D2542A"/>
    <w:rsid w:val="00D25702"/>
    <w:rsid w:val="00D25E1B"/>
    <w:rsid w:val="00D2695D"/>
    <w:rsid w:val="00D26A58"/>
    <w:rsid w:val="00D2756E"/>
    <w:rsid w:val="00D27B05"/>
    <w:rsid w:val="00D27F7F"/>
    <w:rsid w:val="00D3096C"/>
    <w:rsid w:val="00D310DF"/>
    <w:rsid w:val="00D31221"/>
    <w:rsid w:val="00D31CAB"/>
    <w:rsid w:val="00D32219"/>
    <w:rsid w:val="00D32564"/>
    <w:rsid w:val="00D32AE8"/>
    <w:rsid w:val="00D32D05"/>
    <w:rsid w:val="00D33CB2"/>
    <w:rsid w:val="00D33F5D"/>
    <w:rsid w:val="00D34348"/>
    <w:rsid w:val="00D348C4"/>
    <w:rsid w:val="00D34939"/>
    <w:rsid w:val="00D34E6C"/>
    <w:rsid w:val="00D35068"/>
    <w:rsid w:val="00D35214"/>
    <w:rsid w:val="00D35241"/>
    <w:rsid w:val="00D35611"/>
    <w:rsid w:val="00D35BFB"/>
    <w:rsid w:val="00D35E72"/>
    <w:rsid w:val="00D362AE"/>
    <w:rsid w:val="00D363DF"/>
    <w:rsid w:val="00D36BA1"/>
    <w:rsid w:val="00D36D93"/>
    <w:rsid w:val="00D3702A"/>
    <w:rsid w:val="00D37305"/>
    <w:rsid w:val="00D373C3"/>
    <w:rsid w:val="00D37602"/>
    <w:rsid w:val="00D37B09"/>
    <w:rsid w:val="00D400BA"/>
    <w:rsid w:val="00D404EA"/>
    <w:rsid w:val="00D40E02"/>
    <w:rsid w:val="00D4249E"/>
    <w:rsid w:val="00D42764"/>
    <w:rsid w:val="00D42B16"/>
    <w:rsid w:val="00D42FA8"/>
    <w:rsid w:val="00D436F6"/>
    <w:rsid w:val="00D438F0"/>
    <w:rsid w:val="00D43AB7"/>
    <w:rsid w:val="00D43BC7"/>
    <w:rsid w:val="00D43D3A"/>
    <w:rsid w:val="00D4434B"/>
    <w:rsid w:val="00D4442F"/>
    <w:rsid w:val="00D444EF"/>
    <w:rsid w:val="00D446CC"/>
    <w:rsid w:val="00D45516"/>
    <w:rsid w:val="00D45909"/>
    <w:rsid w:val="00D45B7C"/>
    <w:rsid w:val="00D45BA0"/>
    <w:rsid w:val="00D45EC4"/>
    <w:rsid w:val="00D460D0"/>
    <w:rsid w:val="00D46504"/>
    <w:rsid w:val="00D46826"/>
    <w:rsid w:val="00D468AE"/>
    <w:rsid w:val="00D46CCB"/>
    <w:rsid w:val="00D46FC7"/>
    <w:rsid w:val="00D471C5"/>
    <w:rsid w:val="00D47506"/>
    <w:rsid w:val="00D47A90"/>
    <w:rsid w:val="00D47C04"/>
    <w:rsid w:val="00D47F8C"/>
    <w:rsid w:val="00D5023C"/>
    <w:rsid w:val="00D5040E"/>
    <w:rsid w:val="00D5059D"/>
    <w:rsid w:val="00D50A88"/>
    <w:rsid w:val="00D50B24"/>
    <w:rsid w:val="00D51E79"/>
    <w:rsid w:val="00D51FBF"/>
    <w:rsid w:val="00D5205C"/>
    <w:rsid w:val="00D5240D"/>
    <w:rsid w:val="00D52C9C"/>
    <w:rsid w:val="00D52D59"/>
    <w:rsid w:val="00D53738"/>
    <w:rsid w:val="00D5377C"/>
    <w:rsid w:val="00D53BD2"/>
    <w:rsid w:val="00D54514"/>
    <w:rsid w:val="00D5456E"/>
    <w:rsid w:val="00D54BB3"/>
    <w:rsid w:val="00D54D79"/>
    <w:rsid w:val="00D55041"/>
    <w:rsid w:val="00D552F5"/>
    <w:rsid w:val="00D55BA1"/>
    <w:rsid w:val="00D55D20"/>
    <w:rsid w:val="00D55E7C"/>
    <w:rsid w:val="00D564F3"/>
    <w:rsid w:val="00D5714C"/>
    <w:rsid w:val="00D57235"/>
    <w:rsid w:val="00D5747A"/>
    <w:rsid w:val="00D57ADF"/>
    <w:rsid w:val="00D57F4E"/>
    <w:rsid w:val="00D60124"/>
    <w:rsid w:val="00D6080C"/>
    <w:rsid w:val="00D608CD"/>
    <w:rsid w:val="00D6096A"/>
    <w:rsid w:val="00D60A6D"/>
    <w:rsid w:val="00D60C27"/>
    <w:rsid w:val="00D6106B"/>
    <w:rsid w:val="00D611F5"/>
    <w:rsid w:val="00D615BD"/>
    <w:rsid w:val="00D6197D"/>
    <w:rsid w:val="00D61AD5"/>
    <w:rsid w:val="00D61DB6"/>
    <w:rsid w:val="00D61EC3"/>
    <w:rsid w:val="00D62138"/>
    <w:rsid w:val="00D62429"/>
    <w:rsid w:val="00D62699"/>
    <w:rsid w:val="00D6276F"/>
    <w:rsid w:val="00D632C4"/>
    <w:rsid w:val="00D632CB"/>
    <w:rsid w:val="00D6377B"/>
    <w:rsid w:val="00D639B9"/>
    <w:rsid w:val="00D639C0"/>
    <w:rsid w:val="00D63C98"/>
    <w:rsid w:val="00D63CB3"/>
    <w:rsid w:val="00D641F1"/>
    <w:rsid w:val="00D65150"/>
    <w:rsid w:val="00D654B2"/>
    <w:rsid w:val="00D6565C"/>
    <w:rsid w:val="00D659B7"/>
    <w:rsid w:val="00D65B0E"/>
    <w:rsid w:val="00D65CFD"/>
    <w:rsid w:val="00D66157"/>
    <w:rsid w:val="00D66A70"/>
    <w:rsid w:val="00D66C82"/>
    <w:rsid w:val="00D66E39"/>
    <w:rsid w:val="00D71511"/>
    <w:rsid w:val="00D71CC2"/>
    <w:rsid w:val="00D72041"/>
    <w:rsid w:val="00D725A0"/>
    <w:rsid w:val="00D72E11"/>
    <w:rsid w:val="00D72F63"/>
    <w:rsid w:val="00D735EC"/>
    <w:rsid w:val="00D7428C"/>
    <w:rsid w:val="00D74784"/>
    <w:rsid w:val="00D749DE"/>
    <w:rsid w:val="00D74C8C"/>
    <w:rsid w:val="00D74FDF"/>
    <w:rsid w:val="00D753BE"/>
    <w:rsid w:val="00D75539"/>
    <w:rsid w:val="00D76319"/>
    <w:rsid w:val="00D76CF9"/>
    <w:rsid w:val="00D76D8A"/>
    <w:rsid w:val="00D7717D"/>
    <w:rsid w:val="00D77641"/>
    <w:rsid w:val="00D7775A"/>
    <w:rsid w:val="00D8060E"/>
    <w:rsid w:val="00D80620"/>
    <w:rsid w:val="00D80A5E"/>
    <w:rsid w:val="00D81A56"/>
    <w:rsid w:val="00D81BA6"/>
    <w:rsid w:val="00D81CD0"/>
    <w:rsid w:val="00D820C2"/>
    <w:rsid w:val="00D821CE"/>
    <w:rsid w:val="00D82486"/>
    <w:rsid w:val="00D827FA"/>
    <w:rsid w:val="00D82CD3"/>
    <w:rsid w:val="00D82EEF"/>
    <w:rsid w:val="00D837B2"/>
    <w:rsid w:val="00D837C6"/>
    <w:rsid w:val="00D83C45"/>
    <w:rsid w:val="00D83FD0"/>
    <w:rsid w:val="00D8411C"/>
    <w:rsid w:val="00D847F9"/>
    <w:rsid w:val="00D84A29"/>
    <w:rsid w:val="00D850B7"/>
    <w:rsid w:val="00D8578B"/>
    <w:rsid w:val="00D857F5"/>
    <w:rsid w:val="00D85CE0"/>
    <w:rsid w:val="00D85D20"/>
    <w:rsid w:val="00D85F4C"/>
    <w:rsid w:val="00D869F8"/>
    <w:rsid w:val="00D86A25"/>
    <w:rsid w:val="00D87A88"/>
    <w:rsid w:val="00D87B82"/>
    <w:rsid w:val="00D87D5B"/>
    <w:rsid w:val="00D90135"/>
    <w:rsid w:val="00D903A1"/>
    <w:rsid w:val="00D90D7C"/>
    <w:rsid w:val="00D91CC3"/>
    <w:rsid w:val="00D92430"/>
    <w:rsid w:val="00D92CB5"/>
    <w:rsid w:val="00D92EAA"/>
    <w:rsid w:val="00D92FC8"/>
    <w:rsid w:val="00D93412"/>
    <w:rsid w:val="00D934D1"/>
    <w:rsid w:val="00D93E1C"/>
    <w:rsid w:val="00D93E99"/>
    <w:rsid w:val="00D9420E"/>
    <w:rsid w:val="00D949A0"/>
    <w:rsid w:val="00D94A92"/>
    <w:rsid w:val="00D94F4A"/>
    <w:rsid w:val="00D956D2"/>
    <w:rsid w:val="00D95A99"/>
    <w:rsid w:val="00D964F0"/>
    <w:rsid w:val="00D9663E"/>
    <w:rsid w:val="00D96D08"/>
    <w:rsid w:val="00D970D3"/>
    <w:rsid w:val="00D97279"/>
    <w:rsid w:val="00D973CE"/>
    <w:rsid w:val="00D973D9"/>
    <w:rsid w:val="00D97407"/>
    <w:rsid w:val="00D979DA"/>
    <w:rsid w:val="00D97AC2"/>
    <w:rsid w:val="00DA03FA"/>
    <w:rsid w:val="00DA07C9"/>
    <w:rsid w:val="00DA0BAB"/>
    <w:rsid w:val="00DA0BD2"/>
    <w:rsid w:val="00DA0E46"/>
    <w:rsid w:val="00DA1A22"/>
    <w:rsid w:val="00DA1D5F"/>
    <w:rsid w:val="00DA1EC2"/>
    <w:rsid w:val="00DA1F80"/>
    <w:rsid w:val="00DA247E"/>
    <w:rsid w:val="00DA2482"/>
    <w:rsid w:val="00DA2796"/>
    <w:rsid w:val="00DA27B2"/>
    <w:rsid w:val="00DA2830"/>
    <w:rsid w:val="00DA2AE8"/>
    <w:rsid w:val="00DA2B6A"/>
    <w:rsid w:val="00DA30AE"/>
    <w:rsid w:val="00DA48C9"/>
    <w:rsid w:val="00DA4AAC"/>
    <w:rsid w:val="00DA4D6F"/>
    <w:rsid w:val="00DA501C"/>
    <w:rsid w:val="00DA5483"/>
    <w:rsid w:val="00DA581A"/>
    <w:rsid w:val="00DA59C3"/>
    <w:rsid w:val="00DA5A92"/>
    <w:rsid w:val="00DA5B8B"/>
    <w:rsid w:val="00DA5BA6"/>
    <w:rsid w:val="00DA5CE1"/>
    <w:rsid w:val="00DA5FA7"/>
    <w:rsid w:val="00DA6512"/>
    <w:rsid w:val="00DA65C4"/>
    <w:rsid w:val="00DA6EA0"/>
    <w:rsid w:val="00DA76B2"/>
    <w:rsid w:val="00DA7DEE"/>
    <w:rsid w:val="00DB0534"/>
    <w:rsid w:val="00DB0D72"/>
    <w:rsid w:val="00DB1861"/>
    <w:rsid w:val="00DB3146"/>
    <w:rsid w:val="00DB3184"/>
    <w:rsid w:val="00DB351A"/>
    <w:rsid w:val="00DB36F1"/>
    <w:rsid w:val="00DB3B94"/>
    <w:rsid w:val="00DB3BB3"/>
    <w:rsid w:val="00DB3BC2"/>
    <w:rsid w:val="00DB41C8"/>
    <w:rsid w:val="00DB45B3"/>
    <w:rsid w:val="00DB4945"/>
    <w:rsid w:val="00DB4CD0"/>
    <w:rsid w:val="00DB5017"/>
    <w:rsid w:val="00DB5527"/>
    <w:rsid w:val="00DB55DC"/>
    <w:rsid w:val="00DB67C1"/>
    <w:rsid w:val="00DB6D5C"/>
    <w:rsid w:val="00DB7E53"/>
    <w:rsid w:val="00DC004D"/>
    <w:rsid w:val="00DC09B6"/>
    <w:rsid w:val="00DC0D82"/>
    <w:rsid w:val="00DC0E05"/>
    <w:rsid w:val="00DC12F1"/>
    <w:rsid w:val="00DC1C3C"/>
    <w:rsid w:val="00DC26C1"/>
    <w:rsid w:val="00DC26C9"/>
    <w:rsid w:val="00DC293A"/>
    <w:rsid w:val="00DC29B2"/>
    <w:rsid w:val="00DC29DD"/>
    <w:rsid w:val="00DC2B47"/>
    <w:rsid w:val="00DC2FD7"/>
    <w:rsid w:val="00DC4497"/>
    <w:rsid w:val="00DC4E02"/>
    <w:rsid w:val="00DC4F18"/>
    <w:rsid w:val="00DC4F86"/>
    <w:rsid w:val="00DC513E"/>
    <w:rsid w:val="00DC541E"/>
    <w:rsid w:val="00DC5939"/>
    <w:rsid w:val="00DC59C5"/>
    <w:rsid w:val="00DC5C9C"/>
    <w:rsid w:val="00DC61E5"/>
    <w:rsid w:val="00DC6407"/>
    <w:rsid w:val="00DC6A13"/>
    <w:rsid w:val="00DC6B0E"/>
    <w:rsid w:val="00DC6D34"/>
    <w:rsid w:val="00DC7786"/>
    <w:rsid w:val="00DC7890"/>
    <w:rsid w:val="00DC7E80"/>
    <w:rsid w:val="00DD003A"/>
    <w:rsid w:val="00DD03A1"/>
    <w:rsid w:val="00DD0ED6"/>
    <w:rsid w:val="00DD0FEA"/>
    <w:rsid w:val="00DD119E"/>
    <w:rsid w:val="00DD11E0"/>
    <w:rsid w:val="00DD16FE"/>
    <w:rsid w:val="00DD17F2"/>
    <w:rsid w:val="00DD1A91"/>
    <w:rsid w:val="00DD1C72"/>
    <w:rsid w:val="00DD2592"/>
    <w:rsid w:val="00DD2CB2"/>
    <w:rsid w:val="00DD2D39"/>
    <w:rsid w:val="00DD31F2"/>
    <w:rsid w:val="00DD349C"/>
    <w:rsid w:val="00DD4152"/>
    <w:rsid w:val="00DD425E"/>
    <w:rsid w:val="00DD468D"/>
    <w:rsid w:val="00DD4B4D"/>
    <w:rsid w:val="00DD4B96"/>
    <w:rsid w:val="00DD526C"/>
    <w:rsid w:val="00DD53D3"/>
    <w:rsid w:val="00DD584E"/>
    <w:rsid w:val="00DD6078"/>
    <w:rsid w:val="00DD6B91"/>
    <w:rsid w:val="00DD6E9B"/>
    <w:rsid w:val="00DE0F11"/>
    <w:rsid w:val="00DE0F22"/>
    <w:rsid w:val="00DE0FA0"/>
    <w:rsid w:val="00DE17E4"/>
    <w:rsid w:val="00DE1E1E"/>
    <w:rsid w:val="00DE3064"/>
    <w:rsid w:val="00DE30AE"/>
    <w:rsid w:val="00DE3121"/>
    <w:rsid w:val="00DE346B"/>
    <w:rsid w:val="00DE3DF0"/>
    <w:rsid w:val="00DE3E93"/>
    <w:rsid w:val="00DE461E"/>
    <w:rsid w:val="00DE501F"/>
    <w:rsid w:val="00DE5BF9"/>
    <w:rsid w:val="00DE5E00"/>
    <w:rsid w:val="00DE5EC0"/>
    <w:rsid w:val="00DE6879"/>
    <w:rsid w:val="00DE6C5F"/>
    <w:rsid w:val="00DE71DA"/>
    <w:rsid w:val="00DE7339"/>
    <w:rsid w:val="00DE75D5"/>
    <w:rsid w:val="00DE791E"/>
    <w:rsid w:val="00DE7AB3"/>
    <w:rsid w:val="00DE7EED"/>
    <w:rsid w:val="00DF024C"/>
    <w:rsid w:val="00DF02B7"/>
    <w:rsid w:val="00DF0E05"/>
    <w:rsid w:val="00DF1051"/>
    <w:rsid w:val="00DF10D4"/>
    <w:rsid w:val="00DF1747"/>
    <w:rsid w:val="00DF19A1"/>
    <w:rsid w:val="00DF1A35"/>
    <w:rsid w:val="00DF221A"/>
    <w:rsid w:val="00DF23E7"/>
    <w:rsid w:val="00DF2542"/>
    <w:rsid w:val="00DF27B7"/>
    <w:rsid w:val="00DF2CFD"/>
    <w:rsid w:val="00DF346E"/>
    <w:rsid w:val="00DF375F"/>
    <w:rsid w:val="00DF4850"/>
    <w:rsid w:val="00DF4976"/>
    <w:rsid w:val="00DF4B5B"/>
    <w:rsid w:val="00DF4B7F"/>
    <w:rsid w:val="00DF4BC8"/>
    <w:rsid w:val="00DF4D22"/>
    <w:rsid w:val="00DF5307"/>
    <w:rsid w:val="00DF69BF"/>
    <w:rsid w:val="00DF73B4"/>
    <w:rsid w:val="00DF7432"/>
    <w:rsid w:val="00DF79B5"/>
    <w:rsid w:val="00E002E1"/>
    <w:rsid w:val="00E003E6"/>
    <w:rsid w:val="00E00C23"/>
    <w:rsid w:val="00E00D16"/>
    <w:rsid w:val="00E00D28"/>
    <w:rsid w:val="00E018A4"/>
    <w:rsid w:val="00E01CC9"/>
    <w:rsid w:val="00E0211B"/>
    <w:rsid w:val="00E0285D"/>
    <w:rsid w:val="00E028DE"/>
    <w:rsid w:val="00E03383"/>
    <w:rsid w:val="00E037D1"/>
    <w:rsid w:val="00E03EA2"/>
    <w:rsid w:val="00E040E1"/>
    <w:rsid w:val="00E042B0"/>
    <w:rsid w:val="00E0529F"/>
    <w:rsid w:val="00E05372"/>
    <w:rsid w:val="00E0582F"/>
    <w:rsid w:val="00E0607A"/>
    <w:rsid w:val="00E064DC"/>
    <w:rsid w:val="00E06CB5"/>
    <w:rsid w:val="00E06DAD"/>
    <w:rsid w:val="00E072AD"/>
    <w:rsid w:val="00E0769C"/>
    <w:rsid w:val="00E0792C"/>
    <w:rsid w:val="00E07CB9"/>
    <w:rsid w:val="00E07ECF"/>
    <w:rsid w:val="00E07F1B"/>
    <w:rsid w:val="00E104E8"/>
    <w:rsid w:val="00E11031"/>
    <w:rsid w:val="00E110B2"/>
    <w:rsid w:val="00E115E1"/>
    <w:rsid w:val="00E11E5D"/>
    <w:rsid w:val="00E12013"/>
    <w:rsid w:val="00E12060"/>
    <w:rsid w:val="00E120AF"/>
    <w:rsid w:val="00E12135"/>
    <w:rsid w:val="00E123CE"/>
    <w:rsid w:val="00E124AA"/>
    <w:rsid w:val="00E12CFA"/>
    <w:rsid w:val="00E13099"/>
    <w:rsid w:val="00E13B00"/>
    <w:rsid w:val="00E1430F"/>
    <w:rsid w:val="00E148DE"/>
    <w:rsid w:val="00E14BEB"/>
    <w:rsid w:val="00E15030"/>
    <w:rsid w:val="00E1561F"/>
    <w:rsid w:val="00E16FD2"/>
    <w:rsid w:val="00E17712"/>
    <w:rsid w:val="00E1799D"/>
    <w:rsid w:val="00E17D72"/>
    <w:rsid w:val="00E20053"/>
    <w:rsid w:val="00E2014D"/>
    <w:rsid w:val="00E2140F"/>
    <w:rsid w:val="00E214EF"/>
    <w:rsid w:val="00E21C1A"/>
    <w:rsid w:val="00E220B2"/>
    <w:rsid w:val="00E221C7"/>
    <w:rsid w:val="00E222B5"/>
    <w:rsid w:val="00E227D7"/>
    <w:rsid w:val="00E22879"/>
    <w:rsid w:val="00E228AC"/>
    <w:rsid w:val="00E22A40"/>
    <w:rsid w:val="00E22B47"/>
    <w:rsid w:val="00E2323A"/>
    <w:rsid w:val="00E2378F"/>
    <w:rsid w:val="00E23B93"/>
    <w:rsid w:val="00E24016"/>
    <w:rsid w:val="00E2484A"/>
    <w:rsid w:val="00E24A81"/>
    <w:rsid w:val="00E24B05"/>
    <w:rsid w:val="00E24B58"/>
    <w:rsid w:val="00E24C52"/>
    <w:rsid w:val="00E24DFB"/>
    <w:rsid w:val="00E25071"/>
    <w:rsid w:val="00E25096"/>
    <w:rsid w:val="00E25356"/>
    <w:rsid w:val="00E256A3"/>
    <w:rsid w:val="00E25DE9"/>
    <w:rsid w:val="00E26187"/>
    <w:rsid w:val="00E262C3"/>
    <w:rsid w:val="00E262D6"/>
    <w:rsid w:val="00E272D1"/>
    <w:rsid w:val="00E27453"/>
    <w:rsid w:val="00E300C1"/>
    <w:rsid w:val="00E30704"/>
    <w:rsid w:val="00E307D5"/>
    <w:rsid w:val="00E30821"/>
    <w:rsid w:val="00E30950"/>
    <w:rsid w:val="00E30CE7"/>
    <w:rsid w:val="00E30D43"/>
    <w:rsid w:val="00E3147C"/>
    <w:rsid w:val="00E3147F"/>
    <w:rsid w:val="00E31B69"/>
    <w:rsid w:val="00E3290F"/>
    <w:rsid w:val="00E32B12"/>
    <w:rsid w:val="00E33CBD"/>
    <w:rsid w:val="00E33EE6"/>
    <w:rsid w:val="00E33F7C"/>
    <w:rsid w:val="00E342EB"/>
    <w:rsid w:val="00E34672"/>
    <w:rsid w:val="00E35254"/>
    <w:rsid w:val="00E35E32"/>
    <w:rsid w:val="00E361CE"/>
    <w:rsid w:val="00E36D6A"/>
    <w:rsid w:val="00E37030"/>
    <w:rsid w:val="00E37188"/>
    <w:rsid w:val="00E373F6"/>
    <w:rsid w:val="00E37457"/>
    <w:rsid w:val="00E374EC"/>
    <w:rsid w:val="00E37CC1"/>
    <w:rsid w:val="00E400A4"/>
    <w:rsid w:val="00E4028F"/>
    <w:rsid w:val="00E40334"/>
    <w:rsid w:val="00E40345"/>
    <w:rsid w:val="00E403F9"/>
    <w:rsid w:val="00E4067B"/>
    <w:rsid w:val="00E41119"/>
    <w:rsid w:val="00E41304"/>
    <w:rsid w:val="00E4144A"/>
    <w:rsid w:val="00E420E9"/>
    <w:rsid w:val="00E42443"/>
    <w:rsid w:val="00E42A9B"/>
    <w:rsid w:val="00E42D8D"/>
    <w:rsid w:val="00E43098"/>
    <w:rsid w:val="00E4321B"/>
    <w:rsid w:val="00E446F9"/>
    <w:rsid w:val="00E45278"/>
    <w:rsid w:val="00E4548F"/>
    <w:rsid w:val="00E45D90"/>
    <w:rsid w:val="00E45F77"/>
    <w:rsid w:val="00E4669C"/>
    <w:rsid w:val="00E469D7"/>
    <w:rsid w:val="00E47427"/>
    <w:rsid w:val="00E4753B"/>
    <w:rsid w:val="00E476AD"/>
    <w:rsid w:val="00E47913"/>
    <w:rsid w:val="00E47924"/>
    <w:rsid w:val="00E47AA0"/>
    <w:rsid w:val="00E47EB8"/>
    <w:rsid w:val="00E5074D"/>
    <w:rsid w:val="00E50A08"/>
    <w:rsid w:val="00E50CF3"/>
    <w:rsid w:val="00E50F99"/>
    <w:rsid w:val="00E5109E"/>
    <w:rsid w:val="00E510C2"/>
    <w:rsid w:val="00E517EB"/>
    <w:rsid w:val="00E5184A"/>
    <w:rsid w:val="00E519CE"/>
    <w:rsid w:val="00E51DDE"/>
    <w:rsid w:val="00E51FC6"/>
    <w:rsid w:val="00E522D9"/>
    <w:rsid w:val="00E5232B"/>
    <w:rsid w:val="00E52370"/>
    <w:rsid w:val="00E52A74"/>
    <w:rsid w:val="00E52ADF"/>
    <w:rsid w:val="00E531F2"/>
    <w:rsid w:val="00E53846"/>
    <w:rsid w:val="00E54066"/>
    <w:rsid w:val="00E54A33"/>
    <w:rsid w:val="00E55276"/>
    <w:rsid w:val="00E55597"/>
    <w:rsid w:val="00E56428"/>
    <w:rsid w:val="00E5693B"/>
    <w:rsid w:val="00E5713A"/>
    <w:rsid w:val="00E57EEE"/>
    <w:rsid w:val="00E602BD"/>
    <w:rsid w:val="00E60D2D"/>
    <w:rsid w:val="00E61468"/>
    <w:rsid w:val="00E623B0"/>
    <w:rsid w:val="00E624FD"/>
    <w:rsid w:val="00E62580"/>
    <w:rsid w:val="00E626FB"/>
    <w:rsid w:val="00E62B09"/>
    <w:rsid w:val="00E62B9B"/>
    <w:rsid w:val="00E62BC8"/>
    <w:rsid w:val="00E62FC5"/>
    <w:rsid w:val="00E63418"/>
    <w:rsid w:val="00E6374A"/>
    <w:rsid w:val="00E63979"/>
    <w:rsid w:val="00E63DF9"/>
    <w:rsid w:val="00E63EB6"/>
    <w:rsid w:val="00E63F86"/>
    <w:rsid w:val="00E644B6"/>
    <w:rsid w:val="00E6593A"/>
    <w:rsid w:val="00E65B56"/>
    <w:rsid w:val="00E65F9A"/>
    <w:rsid w:val="00E66209"/>
    <w:rsid w:val="00E664C9"/>
    <w:rsid w:val="00E667C9"/>
    <w:rsid w:val="00E66C98"/>
    <w:rsid w:val="00E66D79"/>
    <w:rsid w:val="00E673AF"/>
    <w:rsid w:val="00E6775C"/>
    <w:rsid w:val="00E67B3A"/>
    <w:rsid w:val="00E700ED"/>
    <w:rsid w:val="00E70148"/>
    <w:rsid w:val="00E70717"/>
    <w:rsid w:val="00E70965"/>
    <w:rsid w:val="00E70F9A"/>
    <w:rsid w:val="00E714DE"/>
    <w:rsid w:val="00E717CD"/>
    <w:rsid w:val="00E71891"/>
    <w:rsid w:val="00E71D4F"/>
    <w:rsid w:val="00E71DB6"/>
    <w:rsid w:val="00E722AF"/>
    <w:rsid w:val="00E72B49"/>
    <w:rsid w:val="00E72CA6"/>
    <w:rsid w:val="00E72E1F"/>
    <w:rsid w:val="00E72EA3"/>
    <w:rsid w:val="00E74232"/>
    <w:rsid w:val="00E742BF"/>
    <w:rsid w:val="00E7439E"/>
    <w:rsid w:val="00E74792"/>
    <w:rsid w:val="00E74B1F"/>
    <w:rsid w:val="00E74CC2"/>
    <w:rsid w:val="00E7543A"/>
    <w:rsid w:val="00E766A8"/>
    <w:rsid w:val="00E76C28"/>
    <w:rsid w:val="00E771D0"/>
    <w:rsid w:val="00E77271"/>
    <w:rsid w:val="00E7775F"/>
    <w:rsid w:val="00E778C0"/>
    <w:rsid w:val="00E80849"/>
    <w:rsid w:val="00E81528"/>
    <w:rsid w:val="00E81556"/>
    <w:rsid w:val="00E8163B"/>
    <w:rsid w:val="00E816B4"/>
    <w:rsid w:val="00E821D0"/>
    <w:rsid w:val="00E82408"/>
    <w:rsid w:val="00E82A7E"/>
    <w:rsid w:val="00E82AE9"/>
    <w:rsid w:val="00E82B88"/>
    <w:rsid w:val="00E83275"/>
    <w:rsid w:val="00E83C1A"/>
    <w:rsid w:val="00E840E6"/>
    <w:rsid w:val="00E84ABE"/>
    <w:rsid w:val="00E84D6B"/>
    <w:rsid w:val="00E8540A"/>
    <w:rsid w:val="00E8545D"/>
    <w:rsid w:val="00E854A3"/>
    <w:rsid w:val="00E854EF"/>
    <w:rsid w:val="00E85F16"/>
    <w:rsid w:val="00E85FEC"/>
    <w:rsid w:val="00E8607A"/>
    <w:rsid w:val="00E865D4"/>
    <w:rsid w:val="00E865F5"/>
    <w:rsid w:val="00E87601"/>
    <w:rsid w:val="00E878A1"/>
    <w:rsid w:val="00E90440"/>
    <w:rsid w:val="00E910C2"/>
    <w:rsid w:val="00E9128D"/>
    <w:rsid w:val="00E9165F"/>
    <w:rsid w:val="00E92161"/>
    <w:rsid w:val="00E923FD"/>
    <w:rsid w:val="00E92C93"/>
    <w:rsid w:val="00E92FFB"/>
    <w:rsid w:val="00E93074"/>
    <w:rsid w:val="00E934FE"/>
    <w:rsid w:val="00E93C1E"/>
    <w:rsid w:val="00E93F46"/>
    <w:rsid w:val="00E940D1"/>
    <w:rsid w:val="00E9420E"/>
    <w:rsid w:val="00E94896"/>
    <w:rsid w:val="00E9504D"/>
    <w:rsid w:val="00E950D4"/>
    <w:rsid w:val="00E95120"/>
    <w:rsid w:val="00E95B0D"/>
    <w:rsid w:val="00E95D5E"/>
    <w:rsid w:val="00E95F15"/>
    <w:rsid w:val="00E964F3"/>
    <w:rsid w:val="00E96595"/>
    <w:rsid w:val="00E96886"/>
    <w:rsid w:val="00E968E1"/>
    <w:rsid w:val="00E96DDB"/>
    <w:rsid w:val="00E975B8"/>
    <w:rsid w:val="00E97AEC"/>
    <w:rsid w:val="00E97C9A"/>
    <w:rsid w:val="00E97D49"/>
    <w:rsid w:val="00EA1B0B"/>
    <w:rsid w:val="00EA1E1A"/>
    <w:rsid w:val="00EA20C5"/>
    <w:rsid w:val="00EA27DA"/>
    <w:rsid w:val="00EA2932"/>
    <w:rsid w:val="00EA2FCC"/>
    <w:rsid w:val="00EA3BDB"/>
    <w:rsid w:val="00EA41F0"/>
    <w:rsid w:val="00EA4A9A"/>
    <w:rsid w:val="00EA5037"/>
    <w:rsid w:val="00EA50A4"/>
    <w:rsid w:val="00EA5B68"/>
    <w:rsid w:val="00EA5BD3"/>
    <w:rsid w:val="00EA5F73"/>
    <w:rsid w:val="00EA6200"/>
    <w:rsid w:val="00EA766D"/>
    <w:rsid w:val="00EA778E"/>
    <w:rsid w:val="00EA78AA"/>
    <w:rsid w:val="00EB0086"/>
    <w:rsid w:val="00EB0171"/>
    <w:rsid w:val="00EB07E8"/>
    <w:rsid w:val="00EB0A94"/>
    <w:rsid w:val="00EB14DF"/>
    <w:rsid w:val="00EB1E6D"/>
    <w:rsid w:val="00EB1EA4"/>
    <w:rsid w:val="00EB20EA"/>
    <w:rsid w:val="00EB2561"/>
    <w:rsid w:val="00EB267B"/>
    <w:rsid w:val="00EB27E7"/>
    <w:rsid w:val="00EB29A2"/>
    <w:rsid w:val="00EB355F"/>
    <w:rsid w:val="00EB432B"/>
    <w:rsid w:val="00EB4488"/>
    <w:rsid w:val="00EB543B"/>
    <w:rsid w:val="00EB54E7"/>
    <w:rsid w:val="00EB569F"/>
    <w:rsid w:val="00EB5797"/>
    <w:rsid w:val="00EB5A5E"/>
    <w:rsid w:val="00EB6760"/>
    <w:rsid w:val="00EB7823"/>
    <w:rsid w:val="00EB7E2D"/>
    <w:rsid w:val="00EC09F1"/>
    <w:rsid w:val="00EC1119"/>
    <w:rsid w:val="00EC11F1"/>
    <w:rsid w:val="00EC12F7"/>
    <w:rsid w:val="00EC1339"/>
    <w:rsid w:val="00EC1F17"/>
    <w:rsid w:val="00EC29E8"/>
    <w:rsid w:val="00EC32A7"/>
    <w:rsid w:val="00EC42CF"/>
    <w:rsid w:val="00EC43B9"/>
    <w:rsid w:val="00EC46F5"/>
    <w:rsid w:val="00EC4F04"/>
    <w:rsid w:val="00EC5067"/>
    <w:rsid w:val="00EC5298"/>
    <w:rsid w:val="00EC5BFF"/>
    <w:rsid w:val="00EC5C40"/>
    <w:rsid w:val="00EC5F50"/>
    <w:rsid w:val="00EC60EB"/>
    <w:rsid w:val="00EC644A"/>
    <w:rsid w:val="00EC6895"/>
    <w:rsid w:val="00EC6953"/>
    <w:rsid w:val="00EC7406"/>
    <w:rsid w:val="00EC7854"/>
    <w:rsid w:val="00EC7B2A"/>
    <w:rsid w:val="00EC7FBA"/>
    <w:rsid w:val="00EC7FF8"/>
    <w:rsid w:val="00ED0170"/>
    <w:rsid w:val="00ED02A9"/>
    <w:rsid w:val="00ED05C5"/>
    <w:rsid w:val="00ED0E26"/>
    <w:rsid w:val="00ED1027"/>
    <w:rsid w:val="00ED1629"/>
    <w:rsid w:val="00ED1A04"/>
    <w:rsid w:val="00ED1E8E"/>
    <w:rsid w:val="00ED2990"/>
    <w:rsid w:val="00ED3BAD"/>
    <w:rsid w:val="00ED49B7"/>
    <w:rsid w:val="00ED511A"/>
    <w:rsid w:val="00ED5AE3"/>
    <w:rsid w:val="00ED5D70"/>
    <w:rsid w:val="00ED60A6"/>
    <w:rsid w:val="00ED6226"/>
    <w:rsid w:val="00ED64E7"/>
    <w:rsid w:val="00ED677C"/>
    <w:rsid w:val="00ED6FA9"/>
    <w:rsid w:val="00ED706A"/>
    <w:rsid w:val="00ED7181"/>
    <w:rsid w:val="00ED7662"/>
    <w:rsid w:val="00ED76E3"/>
    <w:rsid w:val="00ED7792"/>
    <w:rsid w:val="00ED77E6"/>
    <w:rsid w:val="00ED7BEE"/>
    <w:rsid w:val="00ED7DD0"/>
    <w:rsid w:val="00EE0E5F"/>
    <w:rsid w:val="00EE1397"/>
    <w:rsid w:val="00EE1A51"/>
    <w:rsid w:val="00EE1E2A"/>
    <w:rsid w:val="00EE1E55"/>
    <w:rsid w:val="00EE1E57"/>
    <w:rsid w:val="00EE2F0C"/>
    <w:rsid w:val="00EE2FB0"/>
    <w:rsid w:val="00EE31CB"/>
    <w:rsid w:val="00EE3C27"/>
    <w:rsid w:val="00EE3C5C"/>
    <w:rsid w:val="00EE3EF2"/>
    <w:rsid w:val="00EE406A"/>
    <w:rsid w:val="00EE43E4"/>
    <w:rsid w:val="00EE45B5"/>
    <w:rsid w:val="00EE46C0"/>
    <w:rsid w:val="00EE487A"/>
    <w:rsid w:val="00EE5312"/>
    <w:rsid w:val="00EE53D6"/>
    <w:rsid w:val="00EE55B2"/>
    <w:rsid w:val="00EE5AC0"/>
    <w:rsid w:val="00EE6475"/>
    <w:rsid w:val="00EE68B6"/>
    <w:rsid w:val="00EE6A63"/>
    <w:rsid w:val="00EE6BFF"/>
    <w:rsid w:val="00EE6C3B"/>
    <w:rsid w:val="00EE6F0B"/>
    <w:rsid w:val="00EE703F"/>
    <w:rsid w:val="00EE7880"/>
    <w:rsid w:val="00EE7889"/>
    <w:rsid w:val="00EE7D8E"/>
    <w:rsid w:val="00EE7FFE"/>
    <w:rsid w:val="00EF0369"/>
    <w:rsid w:val="00EF040E"/>
    <w:rsid w:val="00EF047F"/>
    <w:rsid w:val="00EF0BD8"/>
    <w:rsid w:val="00EF1058"/>
    <w:rsid w:val="00EF118C"/>
    <w:rsid w:val="00EF155A"/>
    <w:rsid w:val="00EF2130"/>
    <w:rsid w:val="00EF213C"/>
    <w:rsid w:val="00EF25B4"/>
    <w:rsid w:val="00EF261D"/>
    <w:rsid w:val="00EF3C6C"/>
    <w:rsid w:val="00EF3E56"/>
    <w:rsid w:val="00EF43C3"/>
    <w:rsid w:val="00EF44C4"/>
    <w:rsid w:val="00EF4D0B"/>
    <w:rsid w:val="00EF507B"/>
    <w:rsid w:val="00EF539D"/>
    <w:rsid w:val="00EF56BE"/>
    <w:rsid w:val="00EF5E24"/>
    <w:rsid w:val="00EF5F4B"/>
    <w:rsid w:val="00EF5FC8"/>
    <w:rsid w:val="00EF6B0B"/>
    <w:rsid w:val="00EF6BC8"/>
    <w:rsid w:val="00EF6C95"/>
    <w:rsid w:val="00EF6D31"/>
    <w:rsid w:val="00EF6DB3"/>
    <w:rsid w:val="00EF6DCB"/>
    <w:rsid w:val="00EF7247"/>
    <w:rsid w:val="00EF748E"/>
    <w:rsid w:val="00EF7984"/>
    <w:rsid w:val="00EF7A08"/>
    <w:rsid w:val="00EF7EB2"/>
    <w:rsid w:val="00F00EC5"/>
    <w:rsid w:val="00F00F58"/>
    <w:rsid w:val="00F01218"/>
    <w:rsid w:val="00F012E6"/>
    <w:rsid w:val="00F01403"/>
    <w:rsid w:val="00F02339"/>
    <w:rsid w:val="00F02536"/>
    <w:rsid w:val="00F02CE5"/>
    <w:rsid w:val="00F032FB"/>
    <w:rsid w:val="00F036F5"/>
    <w:rsid w:val="00F03C90"/>
    <w:rsid w:val="00F04539"/>
    <w:rsid w:val="00F04620"/>
    <w:rsid w:val="00F04C11"/>
    <w:rsid w:val="00F04E46"/>
    <w:rsid w:val="00F04FEA"/>
    <w:rsid w:val="00F05625"/>
    <w:rsid w:val="00F05B0C"/>
    <w:rsid w:val="00F05ED0"/>
    <w:rsid w:val="00F06812"/>
    <w:rsid w:val="00F068CE"/>
    <w:rsid w:val="00F06C0F"/>
    <w:rsid w:val="00F06F18"/>
    <w:rsid w:val="00F073C3"/>
    <w:rsid w:val="00F0743F"/>
    <w:rsid w:val="00F07DCA"/>
    <w:rsid w:val="00F10465"/>
    <w:rsid w:val="00F10F2A"/>
    <w:rsid w:val="00F11116"/>
    <w:rsid w:val="00F1145D"/>
    <w:rsid w:val="00F1192F"/>
    <w:rsid w:val="00F11BB1"/>
    <w:rsid w:val="00F11FAE"/>
    <w:rsid w:val="00F120B2"/>
    <w:rsid w:val="00F1211A"/>
    <w:rsid w:val="00F1273F"/>
    <w:rsid w:val="00F12BE2"/>
    <w:rsid w:val="00F13336"/>
    <w:rsid w:val="00F13B2A"/>
    <w:rsid w:val="00F14016"/>
    <w:rsid w:val="00F1447B"/>
    <w:rsid w:val="00F144F0"/>
    <w:rsid w:val="00F1519F"/>
    <w:rsid w:val="00F153C2"/>
    <w:rsid w:val="00F154A3"/>
    <w:rsid w:val="00F154AA"/>
    <w:rsid w:val="00F1568C"/>
    <w:rsid w:val="00F15786"/>
    <w:rsid w:val="00F1592C"/>
    <w:rsid w:val="00F15998"/>
    <w:rsid w:val="00F15A70"/>
    <w:rsid w:val="00F15BEA"/>
    <w:rsid w:val="00F162C8"/>
    <w:rsid w:val="00F1752E"/>
    <w:rsid w:val="00F17629"/>
    <w:rsid w:val="00F17C8E"/>
    <w:rsid w:val="00F17EBA"/>
    <w:rsid w:val="00F20132"/>
    <w:rsid w:val="00F207D2"/>
    <w:rsid w:val="00F21200"/>
    <w:rsid w:val="00F21700"/>
    <w:rsid w:val="00F21C16"/>
    <w:rsid w:val="00F22116"/>
    <w:rsid w:val="00F22FF1"/>
    <w:rsid w:val="00F2319B"/>
    <w:rsid w:val="00F23212"/>
    <w:rsid w:val="00F23477"/>
    <w:rsid w:val="00F23851"/>
    <w:rsid w:val="00F23A44"/>
    <w:rsid w:val="00F23C08"/>
    <w:rsid w:val="00F23CF6"/>
    <w:rsid w:val="00F23DD8"/>
    <w:rsid w:val="00F24160"/>
    <w:rsid w:val="00F243B1"/>
    <w:rsid w:val="00F245A0"/>
    <w:rsid w:val="00F24690"/>
    <w:rsid w:val="00F2493E"/>
    <w:rsid w:val="00F24E93"/>
    <w:rsid w:val="00F25554"/>
    <w:rsid w:val="00F256D0"/>
    <w:rsid w:val="00F25BBA"/>
    <w:rsid w:val="00F25EAF"/>
    <w:rsid w:val="00F260E2"/>
    <w:rsid w:val="00F26227"/>
    <w:rsid w:val="00F262A2"/>
    <w:rsid w:val="00F26333"/>
    <w:rsid w:val="00F26B79"/>
    <w:rsid w:val="00F26FE0"/>
    <w:rsid w:val="00F270CE"/>
    <w:rsid w:val="00F27CA1"/>
    <w:rsid w:val="00F27D05"/>
    <w:rsid w:val="00F30C6B"/>
    <w:rsid w:val="00F30DB5"/>
    <w:rsid w:val="00F3121D"/>
    <w:rsid w:val="00F31233"/>
    <w:rsid w:val="00F31391"/>
    <w:rsid w:val="00F31566"/>
    <w:rsid w:val="00F31974"/>
    <w:rsid w:val="00F31BFB"/>
    <w:rsid w:val="00F31E7B"/>
    <w:rsid w:val="00F3265B"/>
    <w:rsid w:val="00F32BDB"/>
    <w:rsid w:val="00F33749"/>
    <w:rsid w:val="00F33B26"/>
    <w:rsid w:val="00F33D3F"/>
    <w:rsid w:val="00F33E46"/>
    <w:rsid w:val="00F340B1"/>
    <w:rsid w:val="00F34DDB"/>
    <w:rsid w:val="00F34E0A"/>
    <w:rsid w:val="00F35382"/>
    <w:rsid w:val="00F353E2"/>
    <w:rsid w:val="00F35886"/>
    <w:rsid w:val="00F35B5A"/>
    <w:rsid w:val="00F3630E"/>
    <w:rsid w:val="00F3692A"/>
    <w:rsid w:val="00F37F79"/>
    <w:rsid w:val="00F400B0"/>
    <w:rsid w:val="00F404A7"/>
    <w:rsid w:val="00F40742"/>
    <w:rsid w:val="00F40829"/>
    <w:rsid w:val="00F41026"/>
    <w:rsid w:val="00F4107E"/>
    <w:rsid w:val="00F41903"/>
    <w:rsid w:val="00F4219E"/>
    <w:rsid w:val="00F421AD"/>
    <w:rsid w:val="00F42215"/>
    <w:rsid w:val="00F425D9"/>
    <w:rsid w:val="00F42795"/>
    <w:rsid w:val="00F42F12"/>
    <w:rsid w:val="00F435A0"/>
    <w:rsid w:val="00F4378B"/>
    <w:rsid w:val="00F44285"/>
    <w:rsid w:val="00F44588"/>
    <w:rsid w:val="00F44CD0"/>
    <w:rsid w:val="00F44FA6"/>
    <w:rsid w:val="00F45BBC"/>
    <w:rsid w:val="00F46147"/>
    <w:rsid w:val="00F4666F"/>
    <w:rsid w:val="00F467F6"/>
    <w:rsid w:val="00F46A2B"/>
    <w:rsid w:val="00F4738C"/>
    <w:rsid w:val="00F473C0"/>
    <w:rsid w:val="00F4770D"/>
    <w:rsid w:val="00F479CC"/>
    <w:rsid w:val="00F47BF4"/>
    <w:rsid w:val="00F5043E"/>
    <w:rsid w:val="00F5046D"/>
    <w:rsid w:val="00F504DC"/>
    <w:rsid w:val="00F5051F"/>
    <w:rsid w:val="00F50C75"/>
    <w:rsid w:val="00F50D82"/>
    <w:rsid w:val="00F50EEA"/>
    <w:rsid w:val="00F512ED"/>
    <w:rsid w:val="00F51301"/>
    <w:rsid w:val="00F51C43"/>
    <w:rsid w:val="00F51D54"/>
    <w:rsid w:val="00F521FE"/>
    <w:rsid w:val="00F5229F"/>
    <w:rsid w:val="00F52F45"/>
    <w:rsid w:val="00F53466"/>
    <w:rsid w:val="00F53F72"/>
    <w:rsid w:val="00F5410B"/>
    <w:rsid w:val="00F549EE"/>
    <w:rsid w:val="00F54B4C"/>
    <w:rsid w:val="00F54C95"/>
    <w:rsid w:val="00F566DD"/>
    <w:rsid w:val="00F56BE2"/>
    <w:rsid w:val="00F57339"/>
    <w:rsid w:val="00F573DA"/>
    <w:rsid w:val="00F57A13"/>
    <w:rsid w:val="00F60C1D"/>
    <w:rsid w:val="00F60D2D"/>
    <w:rsid w:val="00F6104F"/>
    <w:rsid w:val="00F61AC4"/>
    <w:rsid w:val="00F61CFE"/>
    <w:rsid w:val="00F61DCB"/>
    <w:rsid w:val="00F620E8"/>
    <w:rsid w:val="00F624C5"/>
    <w:rsid w:val="00F629A8"/>
    <w:rsid w:val="00F62A48"/>
    <w:rsid w:val="00F62C13"/>
    <w:rsid w:val="00F62F4C"/>
    <w:rsid w:val="00F62FC6"/>
    <w:rsid w:val="00F637B0"/>
    <w:rsid w:val="00F650B7"/>
    <w:rsid w:val="00F65251"/>
    <w:rsid w:val="00F65503"/>
    <w:rsid w:val="00F65586"/>
    <w:rsid w:val="00F65CC3"/>
    <w:rsid w:val="00F66232"/>
    <w:rsid w:val="00F66495"/>
    <w:rsid w:val="00F66917"/>
    <w:rsid w:val="00F66F2E"/>
    <w:rsid w:val="00F67E1D"/>
    <w:rsid w:val="00F7015F"/>
    <w:rsid w:val="00F70A95"/>
    <w:rsid w:val="00F71153"/>
    <w:rsid w:val="00F71619"/>
    <w:rsid w:val="00F71CB5"/>
    <w:rsid w:val="00F71DA6"/>
    <w:rsid w:val="00F71E67"/>
    <w:rsid w:val="00F72182"/>
    <w:rsid w:val="00F74248"/>
    <w:rsid w:val="00F744B3"/>
    <w:rsid w:val="00F74524"/>
    <w:rsid w:val="00F7455D"/>
    <w:rsid w:val="00F74786"/>
    <w:rsid w:val="00F7486E"/>
    <w:rsid w:val="00F74E00"/>
    <w:rsid w:val="00F74F22"/>
    <w:rsid w:val="00F75242"/>
    <w:rsid w:val="00F760E5"/>
    <w:rsid w:val="00F76249"/>
    <w:rsid w:val="00F7670E"/>
    <w:rsid w:val="00F76955"/>
    <w:rsid w:val="00F772AD"/>
    <w:rsid w:val="00F77632"/>
    <w:rsid w:val="00F77F80"/>
    <w:rsid w:val="00F80333"/>
    <w:rsid w:val="00F80634"/>
    <w:rsid w:val="00F80891"/>
    <w:rsid w:val="00F80C6C"/>
    <w:rsid w:val="00F80FC3"/>
    <w:rsid w:val="00F813B4"/>
    <w:rsid w:val="00F8153F"/>
    <w:rsid w:val="00F81ABC"/>
    <w:rsid w:val="00F81AC4"/>
    <w:rsid w:val="00F8247C"/>
    <w:rsid w:val="00F824E3"/>
    <w:rsid w:val="00F83805"/>
    <w:rsid w:val="00F84663"/>
    <w:rsid w:val="00F8481B"/>
    <w:rsid w:val="00F85594"/>
    <w:rsid w:val="00F855C4"/>
    <w:rsid w:val="00F85A56"/>
    <w:rsid w:val="00F86114"/>
    <w:rsid w:val="00F8671A"/>
    <w:rsid w:val="00F86927"/>
    <w:rsid w:val="00F87400"/>
    <w:rsid w:val="00F87531"/>
    <w:rsid w:val="00F87743"/>
    <w:rsid w:val="00F87A37"/>
    <w:rsid w:val="00F87DAC"/>
    <w:rsid w:val="00F87DEE"/>
    <w:rsid w:val="00F900C9"/>
    <w:rsid w:val="00F9035D"/>
    <w:rsid w:val="00F90F32"/>
    <w:rsid w:val="00F912F9"/>
    <w:rsid w:val="00F91795"/>
    <w:rsid w:val="00F922E9"/>
    <w:rsid w:val="00F92A6D"/>
    <w:rsid w:val="00F92BA0"/>
    <w:rsid w:val="00F92C3A"/>
    <w:rsid w:val="00F92D47"/>
    <w:rsid w:val="00F92E65"/>
    <w:rsid w:val="00F92EA6"/>
    <w:rsid w:val="00F9305F"/>
    <w:rsid w:val="00F930AE"/>
    <w:rsid w:val="00F93573"/>
    <w:rsid w:val="00F93E19"/>
    <w:rsid w:val="00F93E3C"/>
    <w:rsid w:val="00F93EAE"/>
    <w:rsid w:val="00F94007"/>
    <w:rsid w:val="00F9413F"/>
    <w:rsid w:val="00F941E3"/>
    <w:rsid w:val="00F94264"/>
    <w:rsid w:val="00F94973"/>
    <w:rsid w:val="00F95181"/>
    <w:rsid w:val="00F9597D"/>
    <w:rsid w:val="00F970CC"/>
    <w:rsid w:val="00F977DC"/>
    <w:rsid w:val="00FA0772"/>
    <w:rsid w:val="00FA0913"/>
    <w:rsid w:val="00FA097C"/>
    <w:rsid w:val="00FA0F93"/>
    <w:rsid w:val="00FA113B"/>
    <w:rsid w:val="00FA1613"/>
    <w:rsid w:val="00FA17FB"/>
    <w:rsid w:val="00FA2287"/>
    <w:rsid w:val="00FA28D6"/>
    <w:rsid w:val="00FA2BC9"/>
    <w:rsid w:val="00FA2F70"/>
    <w:rsid w:val="00FA31B2"/>
    <w:rsid w:val="00FA4464"/>
    <w:rsid w:val="00FA4727"/>
    <w:rsid w:val="00FA4A21"/>
    <w:rsid w:val="00FA5143"/>
    <w:rsid w:val="00FA5460"/>
    <w:rsid w:val="00FA5DF2"/>
    <w:rsid w:val="00FA6934"/>
    <w:rsid w:val="00FA6DCA"/>
    <w:rsid w:val="00FA7014"/>
    <w:rsid w:val="00FA7555"/>
    <w:rsid w:val="00FA76EE"/>
    <w:rsid w:val="00FA770F"/>
    <w:rsid w:val="00FA7A0D"/>
    <w:rsid w:val="00FA7CF6"/>
    <w:rsid w:val="00FB050F"/>
    <w:rsid w:val="00FB0890"/>
    <w:rsid w:val="00FB093B"/>
    <w:rsid w:val="00FB0DA3"/>
    <w:rsid w:val="00FB0E9A"/>
    <w:rsid w:val="00FB120B"/>
    <w:rsid w:val="00FB2CA2"/>
    <w:rsid w:val="00FB2F72"/>
    <w:rsid w:val="00FB3297"/>
    <w:rsid w:val="00FB3BA1"/>
    <w:rsid w:val="00FB3FD3"/>
    <w:rsid w:val="00FB4218"/>
    <w:rsid w:val="00FB435E"/>
    <w:rsid w:val="00FB43FB"/>
    <w:rsid w:val="00FB4573"/>
    <w:rsid w:val="00FB4589"/>
    <w:rsid w:val="00FB48F6"/>
    <w:rsid w:val="00FB49BF"/>
    <w:rsid w:val="00FB4C54"/>
    <w:rsid w:val="00FB5047"/>
    <w:rsid w:val="00FB5562"/>
    <w:rsid w:val="00FB57C4"/>
    <w:rsid w:val="00FB5BD3"/>
    <w:rsid w:val="00FB5C5B"/>
    <w:rsid w:val="00FB5DE1"/>
    <w:rsid w:val="00FB60B1"/>
    <w:rsid w:val="00FB64FF"/>
    <w:rsid w:val="00FB66AA"/>
    <w:rsid w:val="00FB6D36"/>
    <w:rsid w:val="00FB6EEA"/>
    <w:rsid w:val="00FB7634"/>
    <w:rsid w:val="00FB76BB"/>
    <w:rsid w:val="00FB7F8F"/>
    <w:rsid w:val="00FC1037"/>
    <w:rsid w:val="00FC105C"/>
    <w:rsid w:val="00FC1CEB"/>
    <w:rsid w:val="00FC20D4"/>
    <w:rsid w:val="00FC22D0"/>
    <w:rsid w:val="00FC22FE"/>
    <w:rsid w:val="00FC244C"/>
    <w:rsid w:val="00FC27B9"/>
    <w:rsid w:val="00FC3104"/>
    <w:rsid w:val="00FC3449"/>
    <w:rsid w:val="00FC369E"/>
    <w:rsid w:val="00FC37E8"/>
    <w:rsid w:val="00FC394D"/>
    <w:rsid w:val="00FC404B"/>
    <w:rsid w:val="00FC405D"/>
    <w:rsid w:val="00FC47F9"/>
    <w:rsid w:val="00FC56BC"/>
    <w:rsid w:val="00FC58B5"/>
    <w:rsid w:val="00FC5FAC"/>
    <w:rsid w:val="00FC6AA3"/>
    <w:rsid w:val="00FC6E0D"/>
    <w:rsid w:val="00FC70E7"/>
    <w:rsid w:val="00FC71C5"/>
    <w:rsid w:val="00FC779F"/>
    <w:rsid w:val="00FC7B71"/>
    <w:rsid w:val="00FC7EA7"/>
    <w:rsid w:val="00FD0514"/>
    <w:rsid w:val="00FD0A05"/>
    <w:rsid w:val="00FD0C30"/>
    <w:rsid w:val="00FD0D9C"/>
    <w:rsid w:val="00FD0DC1"/>
    <w:rsid w:val="00FD0FCA"/>
    <w:rsid w:val="00FD19DF"/>
    <w:rsid w:val="00FD2575"/>
    <w:rsid w:val="00FD276B"/>
    <w:rsid w:val="00FD2A59"/>
    <w:rsid w:val="00FD2AB9"/>
    <w:rsid w:val="00FD2FE4"/>
    <w:rsid w:val="00FD3540"/>
    <w:rsid w:val="00FD36E6"/>
    <w:rsid w:val="00FD3BD2"/>
    <w:rsid w:val="00FD3EFD"/>
    <w:rsid w:val="00FD448B"/>
    <w:rsid w:val="00FD4805"/>
    <w:rsid w:val="00FD5701"/>
    <w:rsid w:val="00FD5CD7"/>
    <w:rsid w:val="00FD6588"/>
    <w:rsid w:val="00FD6683"/>
    <w:rsid w:val="00FE03EF"/>
    <w:rsid w:val="00FE148F"/>
    <w:rsid w:val="00FE1556"/>
    <w:rsid w:val="00FE192A"/>
    <w:rsid w:val="00FE1A3E"/>
    <w:rsid w:val="00FE1BE6"/>
    <w:rsid w:val="00FE1BF9"/>
    <w:rsid w:val="00FE1E0F"/>
    <w:rsid w:val="00FE1EC0"/>
    <w:rsid w:val="00FE2481"/>
    <w:rsid w:val="00FE256A"/>
    <w:rsid w:val="00FE2972"/>
    <w:rsid w:val="00FE309F"/>
    <w:rsid w:val="00FE34F7"/>
    <w:rsid w:val="00FE3849"/>
    <w:rsid w:val="00FE38C7"/>
    <w:rsid w:val="00FE4236"/>
    <w:rsid w:val="00FE51D1"/>
    <w:rsid w:val="00FE58A9"/>
    <w:rsid w:val="00FE59B9"/>
    <w:rsid w:val="00FE6498"/>
    <w:rsid w:val="00FE682F"/>
    <w:rsid w:val="00FF0166"/>
    <w:rsid w:val="00FF04CD"/>
    <w:rsid w:val="00FF097E"/>
    <w:rsid w:val="00FF0998"/>
    <w:rsid w:val="00FF0FBC"/>
    <w:rsid w:val="00FF11A3"/>
    <w:rsid w:val="00FF20A9"/>
    <w:rsid w:val="00FF21B1"/>
    <w:rsid w:val="00FF27AE"/>
    <w:rsid w:val="00FF2E5C"/>
    <w:rsid w:val="00FF2E83"/>
    <w:rsid w:val="00FF33C4"/>
    <w:rsid w:val="00FF393C"/>
    <w:rsid w:val="00FF3D84"/>
    <w:rsid w:val="00FF4067"/>
    <w:rsid w:val="00FF4086"/>
    <w:rsid w:val="00FF41DD"/>
    <w:rsid w:val="00FF498D"/>
    <w:rsid w:val="00FF5532"/>
    <w:rsid w:val="00FF5549"/>
    <w:rsid w:val="00FF5BBA"/>
    <w:rsid w:val="00FF5C53"/>
    <w:rsid w:val="00FF5D23"/>
    <w:rsid w:val="00FF6926"/>
    <w:rsid w:val="00FF6A61"/>
    <w:rsid w:val="00FF6CF7"/>
    <w:rsid w:val="00FF6EF9"/>
    <w:rsid w:val="00FF7272"/>
    <w:rsid w:val="00FF7807"/>
    <w:rsid w:val="00FF7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38F58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0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29" w:qFormat="1"/>
    <w:lsdException w:name="Light Shading Accent 1" w:uiPriority="3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968E1"/>
    <w:rPr>
      <w:rFonts w:ascii="Arial" w:eastAsia="標楷體" w:hAnsi="Arial"/>
    </w:rPr>
  </w:style>
  <w:style w:type="paragraph" w:styleId="1">
    <w:name w:val="heading 1"/>
    <w:aliases w:val="H1,Header1,Header1 + Times New Roman"/>
    <w:basedOn w:val="a1"/>
    <w:next w:val="a1"/>
    <w:qFormat/>
    <w:pPr>
      <w:pageBreakBefore/>
      <w:numPr>
        <w:numId w:val="1"/>
      </w:numPr>
      <w:spacing w:before="1200" w:after="720"/>
      <w:outlineLvl w:val="0"/>
    </w:pPr>
    <w:rPr>
      <w:rFonts w:ascii="Arial Black" w:hAnsi="Arial Black"/>
      <w:sz w:val="48"/>
    </w:rPr>
  </w:style>
  <w:style w:type="paragraph" w:styleId="2">
    <w:name w:val="heading 2"/>
    <w:aliases w:val="H2,Chapter Number/Appendix Letter,chn"/>
    <w:basedOn w:val="1"/>
    <w:next w:val="a1"/>
    <w:qFormat/>
    <w:pPr>
      <w:keepNext/>
      <w:pageBreakBefore w:val="0"/>
      <w:numPr>
        <w:ilvl w:val="1"/>
      </w:numPr>
      <w:spacing w:before="360" w:after="0"/>
      <w:outlineLvl w:val="1"/>
    </w:pPr>
    <w:rPr>
      <w:sz w:val="32"/>
    </w:rPr>
  </w:style>
  <w:style w:type="paragraph" w:styleId="3">
    <w:name w:val="heading 3"/>
    <w:basedOn w:val="a1"/>
    <w:next w:val="a1"/>
    <w:link w:val="30"/>
    <w:qFormat/>
    <w:rsid w:val="00751ADF"/>
    <w:pPr>
      <w:keepNext/>
      <w:numPr>
        <w:ilvl w:val="2"/>
        <w:numId w:val="1"/>
      </w:numPr>
      <w:pBdr>
        <w:bottom w:val="single" w:sz="12" w:space="2" w:color="auto"/>
      </w:pBdr>
      <w:spacing w:before="240" w:line="280" w:lineRule="atLeast"/>
      <w:outlineLvl w:val="2"/>
    </w:pPr>
    <w:rPr>
      <w:b/>
      <w:smallCaps/>
      <w:noProof/>
      <w:sz w:val="28"/>
    </w:rPr>
  </w:style>
  <w:style w:type="paragraph" w:styleId="4">
    <w:name w:val="heading 4"/>
    <w:basedOn w:val="a1"/>
    <w:next w:val="a1"/>
    <w:qFormat/>
    <w:rsid w:val="00F06F18"/>
    <w:pPr>
      <w:keepNext/>
      <w:numPr>
        <w:ilvl w:val="3"/>
        <w:numId w:val="1"/>
      </w:numPr>
      <w:spacing w:before="240" w:line="280" w:lineRule="atLeast"/>
      <w:ind w:left="0"/>
      <w:outlineLvl w:val="3"/>
    </w:pPr>
    <w:rPr>
      <w:b/>
      <w:noProof/>
      <w:sz w:val="24"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00"/>
      <w:outlineLvl w:val="4"/>
    </w:pPr>
    <w:rPr>
      <w:b/>
      <w:i/>
      <w:sz w:val="22"/>
    </w:r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00"/>
      <w:outlineLvl w:val="5"/>
    </w:pPr>
    <w:rPr>
      <w:b/>
    </w:rPr>
  </w:style>
  <w:style w:type="paragraph" w:styleId="7">
    <w:name w:val="heading 7"/>
    <w:basedOn w:val="a1"/>
    <w:next w:val="a1"/>
    <w:qFormat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1"/>
    <w:next w:val="a1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1"/>
    <w:next w:val="a1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30">
    <w:name w:val="標題 3 字元"/>
    <w:link w:val="3"/>
    <w:rsid w:val="00751ADF"/>
    <w:rPr>
      <w:rFonts w:ascii="Arial" w:eastAsia="標楷體" w:hAnsi="Arial"/>
      <w:b/>
      <w:smallCaps/>
      <w:noProof/>
      <w:sz w:val="28"/>
    </w:rPr>
  </w:style>
  <w:style w:type="paragraph" w:styleId="50">
    <w:name w:val="toc 5"/>
    <w:basedOn w:val="a1"/>
    <w:next w:val="a1"/>
    <w:semiHidden/>
    <w:pPr>
      <w:ind w:left="800"/>
    </w:pPr>
    <w:rPr>
      <w:rFonts w:ascii="Times New Roman" w:hAnsi="Times New Roman"/>
      <w:sz w:val="18"/>
    </w:rPr>
  </w:style>
  <w:style w:type="paragraph" w:styleId="40">
    <w:name w:val="toc 4"/>
    <w:basedOn w:val="31"/>
    <w:next w:val="a1"/>
    <w:semiHidden/>
    <w:pPr>
      <w:ind w:left="600"/>
    </w:pPr>
    <w:rPr>
      <w:i/>
      <w:sz w:val="18"/>
    </w:rPr>
  </w:style>
  <w:style w:type="paragraph" w:styleId="31">
    <w:name w:val="toc 3"/>
    <w:basedOn w:val="20"/>
    <w:next w:val="a1"/>
    <w:uiPriority w:val="39"/>
    <w:rsid w:val="006A7B45"/>
    <w:pPr>
      <w:tabs>
        <w:tab w:val="clear" w:pos="1276"/>
        <w:tab w:val="left" w:pos="2126"/>
      </w:tabs>
      <w:ind w:left="1276"/>
    </w:pPr>
    <w:rPr>
      <w:rFonts w:ascii="Arial" w:hAnsi="Arial"/>
      <w:smallCaps/>
      <w:sz w:val="20"/>
    </w:rPr>
  </w:style>
  <w:style w:type="paragraph" w:styleId="20">
    <w:name w:val="toc 2"/>
    <w:basedOn w:val="10"/>
    <w:next w:val="a1"/>
    <w:uiPriority w:val="39"/>
    <w:rsid w:val="006A7B45"/>
    <w:pPr>
      <w:tabs>
        <w:tab w:val="clear" w:pos="567"/>
        <w:tab w:val="left" w:pos="1276"/>
      </w:tabs>
      <w:spacing w:before="0" w:after="0"/>
      <w:ind w:left="567"/>
    </w:pPr>
  </w:style>
  <w:style w:type="paragraph" w:styleId="10">
    <w:name w:val="toc 1"/>
    <w:basedOn w:val="a1"/>
    <w:next w:val="a1"/>
    <w:uiPriority w:val="39"/>
    <w:rsid w:val="006A7B45"/>
    <w:pPr>
      <w:tabs>
        <w:tab w:val="left" w:pos="567"/>
        <w:tab w:val="right" w:leader="dot" w:pos="9356"/>
      </w:tabs>
      <w:spacing w:before="240" w:after="120"/>
    </w:pPr>
    <w:rPr>
      <w:rFonts w:ascii="Arial Black" w:hAnsi="Arial Black"/>
      <w:sz w:val="22"/>
    </w:rPr>
  </w:style>
  <w:style w:type="paragraph" w:styleId="a5">
    <w:name w:val="footer"/>
    <w:basedOn w:val="a1"/>
    <w:link w:val="a6"/>
    <w:pPr>
      <w:tabs>
        <w:tab w:val="center" w:pos="4320"/>
        <w:tab w:val="right" w:pos="8640"/>
      </w:tabs>
    </w:pPr>
  </w:style>
  <w:style w:type="character" w:customStyle="1" w:styleId="a6">
    <w:name w:val="頁尾 字元"/>
    <w:basedOn w:val="a2"/>
    <w:link w:val="a5"/>
    <w:uiPriority w:val="99"/>
    <w:rsid w:val="00B04510"/>
    <w:rPr>
      <w:rFonts w:ascii="Arial" w:eastAsia="標楷體" w:hAnsi="Arial"/>
    </w:rPr>
  </w:style>
  <w:style w:type="paragraph" w:styleId="a7">
    <w:name w:val="header"/>
    <w:basedOn w:val="a1"/>
    <w:link w:val="a8"/>
    <w:pPr>
      <w:tabs>
        <w:tab w:val="center" w:pos="4320"/>
        <w:tab w:val="right" w:pos="8640"/>
      </w:tabs>
    </w:pPr>
    <w:rPr>
      <w:rFonts w:ascii="Impact" w:hAnsi="Impact"/>
      <w:b/>
    </w:rPr>
  </w:style>
  <w:style w:type="character" w:customStyle="1" w:styleId="a8">
    <w:name w:val="頁首 字元"/>
    <w:basedOn w:val="a2"/>
    <w:link w:val="a7"/>
    <w:uiPriority w:val="99"/>
    <w:rsid w:val="00B04510"/>
    <w:rPr>
      <w:rFonts w:ascii="Impact" w:eastAsia="標楷體" w:hAnsi="Impact"/>
      <w:b/>
    </w:rPr>
  </w:style>
  <w:style w:type="paragraph" w:styleId="a9">
    <w:name w:val="Normal Indent"/>
    <w:basedOn w:val="a1"/>
    <w:semiHidden/>
    <w:pPr>
      <w:ind w:left="1134"/>
    </w:pPr>
  </w:style>
  <w:style w:type="paragraph" w:styleId="aa">
    <w:name w:val="caption"/>
    <w:basedOn w:val="a1"/>
    <w:next w:val="a1"/>
    <w:qFormat/>
    <w:pPr>
      <w:spacing w:after="360" w:line="320" w:lineRule="atLeast"/>
    </w:pPr>
    <w:rPr>
      <w:rFonts w:ascii="Impact" w:hAnsi="Impact"/>
      <w:sz w:val="22"/>
    </w:rPr>
  </w:style>
  <w:style w:type="paragraph" w:customStyle="1" w:styleId="Bullet">
    <w:name w:val="Bullet"/>
    <w:basedOn w:val="a1"/>
    <w:pPr>
      <w:numPr>
        <w:numId w:val="3"/>
      </w:numPr>
      <w:tabs>
        <w:tab w:val="left" w:pos="1134"/>
      </w:tabs>
      <w:adjustRightInd w:val="0"/>
      <w:spacing w:beforeLines="50" w:before="50" w:afterLines="50" w:after="50"/>
    </w:pPr>
    <w:rPr>
      <w:sz w:val="24"/>
    </w:rPr>
  </w:style>
  <w:style w:type="paragraph" w:customStyle="1" w:styleId="Table">
    <w:name w:val="Table"/>
    <w:basedOn w:val="a1"/>
    <w:pPr>
      <w:spacing w:before="60" w:after="60"/>
    </w:pPr>
  </w:style>
  <w:style w:type="paragraph" w:customStyle="1" w:styleId="Note">
    <w:name w:val="Note"/>
    <w:basedOn w:val="a1"/>
    <w:pPr>
      <w:keepLines/>
      <w:shd w:val="clear" w:color="auto" w:fill="E0E0E0"/>
      <w:tabs>
        <w:tab w:val="left" w:pos="1800"/>
      </w:tabs>
      <w:snapToGrid w:val="0"/>
      <w:spacing w:before="200" w:after="120"/>
      <w:ind w:left="1418" w:hanging="709"/>
    </w:pPr>
    <w:rPr>
      <w:i/>
    </w:rPr>
  </w:style>
  <w:style w:type="paragraph" w:customStyle="1" w:styleId="Bullet2">
    <w:name w:val="Bullet 2"/>
    <w:basedOn w:val="Bullet"/>
    <w:pPr>
      <w:numPr>
        <w:numId w:val="2"/>
      </w:numPr>
      <w:tabs>
        <w:tab w:val="clear" w:pos="1134"/>
        <w:tab w:val="clear" w:pos="1800"/>
        <w:tab w:val="left" w:pos="1588"/>
      </w:tabs>
      <w:ind w:left="1588" w:hanging="454"/>
    </w:pPr>
  </w:style>
  <w:style w:type="paragraph" w:customStyle="1" w:styleId="graphic">
    <w:name w:val="graphic"/>
    <w:basedOn w:val="a1"/>
    <w:pPr>
      <w:spacing w:before="240" w:after="240"/>
    </w:pPr>
    <w:rPr>
      <w:b/>
    </w:rPr>
  </w:style>
  <w:style w:type="paragraph" w:customStyle="1" w:styleId="Bullet3">
    <w:name w:val="Bullet 3"/>
    <w:basedOn w:val="Bullet2"/>
    <w:pPr>
      <w:numPr>
        <w:numId w:val="4"/>
      </w:numPr>
      <w:tabs>
        <w:tab w:val="clear" w:pos="1588"/>
        <w:tab w:val="clear" w:pos="1800"/>
        <w:tab w:val="num" w:pos="360"/>
        <w:tab w:val="left" w:pos="2041"/>
      </w:tabs>
      <w:ind w:left="2042" w:hanging="454"/>
    </w:pPr>
  </w:style>
  <w:style w:type="paragraph" w:customStyle="1" w:styleId="Procedure">
    <w:name w:val="Procedure"/>
    <w:basedOn w:val="a1"/>
    <w:next w:val="a1"/>
    <w:pPr>
      <w:keepNext/>
      <w:tabs>
        <w:tab w:val="left" w:pos="720"/>
      </w:tabs>
      <w:ind w:hanging="403"/>
    </w:pPr>
    <w:rPr>
      <w:rFonts w:ascii="Impact" w:hAnsi="Impact"/>
      <w:b/>
    </w:rPr>
  </w:style>
  <w:style w:type="paragraph" w:customStyle="1" w:styleId="Courier">
    <w:name w:val="Courier"/>
    <w:basedOn w:val="a1"/>
    <w:rPr>
      <w:rFonts w:ascii="Courier New" w:hAnsi="Courier New"/>
    </w:rPr>
  </w:style>
  <w:style w:type="paragraph" w:customStyle="1" w:styleId="SeeAlso">
    <w:name w:val="See Also"/>
    <w:basedOn w:val="Procedure"/>
    <w:pPr>
      <w:pBdr>
        <w:top w:val="single" w:sz="12" w:space="1" w:color="auto"/>
      </w:pBdr>
      <w:tabs>
        <w:tab w:val="clear" w:pos="720"/>
      </w:tabs>
      <w:ind w:left="1170" w:right="6156" w:firstLine="0"/>
    </w:pPr>
    <w:rPr>
      <w:position w:val="2"/>
    </w:rPr>
  </w:style>
  <w:style w:type="paragraph" w:styleId="60">
    <w:name w:val="toc 6"/>
    <w:basedOn w:val="a1"/>
    <w:next w:val="a1"/>
    <w:semiHidden/>
    <w:pPr>
      <w:ind w:left="1000"/>
    </w:pPr>
    <w:rPr>
      <w:rFonts w:ascii="Times New Roman" w:hAnsi="Times New Roman"/>
      <w:sz w:val="18"/>
    </w:rPr>
  </w:style>
  <w:style w:type="paragraph" w:styleId="70">
    <w:name w:val="toc 7"/>
    <w:basedOn w:val="a1"/>
    <w:next w:val="a1"/>
    <w:semiHidden/>
    <w:pPr>
      <w:ind w:left="1200"/>
    </w:pPr>
    <w:rPr>
      <w:rFonts w:ascii="Times New Roman" w:hAnsi="Times New Roman"/>
      <w:sz w:val="18"/>
    </w:rPr>
  </w:style>
  <w:style w:type="paragraph" w:styleId="80">
    <w:name w:val="toc 8"/>
    <w:basedOn w:val="a1"/>
    <w:next w:val="a1"/>
    <w:semiHidden/>
    <w:pPr>
      <w:ind w:left="1400"/>
    </w:pPr>
    <w:rPr>
      <w:rFonts w:ascii="Times New Roman" w:hAnsi="Times New Roman"/>
      <w:sz w:val="18"/>
    </w:rPr>
  </w:style>
  <w:style w:type="paragraph" w:styleId="90">
    <w:name w:val="toc 9"/>
    <w:basedOn w:val="a1"/>
    <w:next w:val="a1"/>
    <w:semiHidden/>
    <w:pPr>
      <w:ind w:left="1600"/>
    </w:pPr>
    <w:rPr>
      <w:rFonts w:ascii="Times New Roman" w:hAnsi="Times New Roman"/>
      <w:sz w:val="18"/>
    </w:rPr>
  </w:style>
  <w:style w:type="character" w:styleId="ab">
    <w:name w:val="annotation reference"/>
    <w:semiHidden/>
    <w:rPr>
      <w:sz w:val="16"/>
    </w:rPr>
  </w:style>
  <w:style w:type="paragraph" w:styleId="ac">
    <w:name w:val="annotation text"/>
    <w:basedOn w:val="a1"/>
    <w:link w:val="ad"/>
    <w:semiHidden/>
  </w:style>
  <w:style w:type="character" w:customStyle="1" w:styleId="ad">
    <w:name w:val="註解文字 字元"/>
    <w:basedOn w:val="a2"/>
    <w:link w:val="ac"/>
    <w:semiHidden/>
    <w:rsid w:val="003B26BC"/>
    <w:rPr>
      <w:rFonts w:ascii="Arial" w:eastAsia="標楷體" w:hAnsi="Arial"/>
    </w:rPr>
  </w:style>
  <w:style w:type="character" w:styleId="ae">
    <w:name w:val="page number"/>
    <w:basedOn w:val="a2"/>
    <w:semiHidden/>
  </w:style>
  <w:style w:type="paragraph" w:styleId="af">
    <w:name w:val="table of figures"/>
    <w:basedOn w:val="20"/>
    <w:next w:val="a1"/>
    <w:pPr>
      <w:tabs>
        <w:tab w:val="clear" w:pos="1276"/>
        <w:tab w:val="clear" w:pos="9356"/>
      </w:tabs>
      <w:ind w:left="400" w:hanging="400"/>
    </w:pPr>
    <w:rPr>
      <w:rFonts w:ascii="Calibri" w:hAnsi="Calibri" w:cs="Calibri"/>
      <w:smallCaps/>
      <w:sz w:val="20"/>
    </w:rPr>
  </w:style>
  <w:style w:type="character" w:styleId="af0">
    <w:name w:val="Strong"/>
    <w:qFormat/>
    <w:rPr>
      <w:b/>
    </w:rPr>
  </w:style>
  <w:style w:type="paragraph" w:styleId="af1">
    <w:name w:val="Document Map"/>
    <w:basedOn w:val="a1"/>
    <w:semiHidden/>
    <w:pPr>
      <w:shd w:val="clear" w:color="auto" w:fill="000080"/>
    </w:pPr>
  </w:style>
  <w:style w:type="character" w:styleId="af2">
    <w:name w:val="Hyperlink"/>
    <w:uiPriority w:val="99"/>
    <w:rPr>
      <w:color w:val="0000FF"/>
      <w:u w:val="single"/>
    </w:rPr>
  </w:style>
  <w:style w:type="paragraph" w:styleId="af3">
    <w:name w:val="Block Text"/>
    <w:basedOn w:val="a1"/>
    <w:semiHidden/>
    <w:pPr>
      <w:spacing w:after="120"/>
      <w:ind w:left="720" w:right="720"/>
    </w:pPr>
    <w:rPr>
      <w:sz w:val="16"/>
    </w:rPr>
  </w:style>
  <w:style w:type="paragraph" w:customStyle="1" w:styleId="actiondetail">
    <w:name w:val="action detail"/>
    <w:basedOn w:val="a1"/>
    <w:pPr>
      <w:tabs>
        <w:tab w:val="center" w:pos="6480"/>
        <w:tab w:val="center" w:pos="8190"/>
        <w:tab w:val="center" w:pos="9540"/>
        <w:tab w:val="left" w:pos="10458"/>
      </w:tabs>
      <w:ind w:left="180" w:firstLine="18"/>
    </w:pPr>
    <w:rPr>
      <w:rFonts w:ascii="Book Antiqua" w:hAnsi="Book Antiqua"/>
      <w:sz w:val="18"/>
    </w:rPr>
  </w:style>
  <w:style w:type="paragraph" w:styleId="af4">
    <w:name w:val="Date"/>
    <w:basedOn w:val="a1"/>
    <w:next w:val="a1"/>
    <w:semiHidden/>
    <w:pPr>
      <w:jc w:val="right"/>
    </w:pPr>
  </w:style>
  <w:style w:type="paragraph" w:styleId="af5">
    <w:name w:val="Plain Text"/>
    <w:basedOn w:val="a1"/>
    <w:semiHidden/>
    <w:pPr>
      <w:widowControl w:val="0"/>
    </w:pPr>
    <w:rPr>
      <w:rFonts w:ascii="細明體" w:eastAsia="細明體" w:hAnsi="Courier New"/>
      <w:kern w:val="2"/>
      <w:sz w:val="24"/>
    </w:rPr>
  </w:style>
  <w:style w:type="paragraph" w:styleId="af6">
    <w:name w:val="Body Text Indent"/>
    <w:basedOn w:val="a1"/>
    <w:semiHidden/>
    <w:pPr>
      <w:tabs>
        <w:tab w:val="left" w:pos="0"/>
        <w:tab w:val="left" w:pos="403"/>
        <w:tab w:val="left" w:pos="518"/>
        <w:tab w:val="left" w:pos="900"/>
        <w:tab w:val="left" w:pos="1325"/>
        <w:tab w:val="left" w:pos="1786"/>
        <w:tab w:val="left" w:pos="2246"/>
        <w:tab w:val="left" w:pos="2707"/>
      </w:tabs>
      <w:spacing w:line="312" w:lineRule="atLeast"/>
      <w:ind w:left="1800" w:hanging="720"/>
      <w:jc w:val="both"/>
    </w:pPr>
    <w:rPr>
      <w:rFonts w:ascii="Helvetica" w:hAnsi="Helvetica"/>
      <w:sz w:val="22"/>
    </w:rPr>
  </w:style>
  <w:style w:type="paragraph" w:styleId="21">
    <w:name w:val="Body Text Indent 2"/>
    <w:basedOn w:val="a1"/>
    <w:semiHidden/>
    <w:pPr>
      <w:tabs>
        <w:tab w:val="left" w:pos="0"/>
        <w:tab w:val="left" w:pos="403"/>
        <w:tab w:val="left" w:pos="518"/>
        <w:tab w:val="left" w:pos="1786"/>
        <w:tab w:val="left" w:pos="2246"/>
        <w:tab w:val="left" w:pos="2707"/>
      </w:tabs>
      <w:ind w:left="2250" w:hanging="990"/>
      <w:jc w:val="both"/>
    </w:pPr>
    <w:rPr>
      <w:rFonts w:ascii="Helvetica" w:hAnsi="Helvetica"/>
      <w:sz w:val="22"/>
    </w:rPr>
  </w:style>
  <w:style w:type="paragraph" w:styleId="32">
    <w:name w:val="Body Text Indent 3"/>
    <w:basedOn w:val="a1"/>
    <w:semiHidden/>
    <w:pPr>
      <w:tabs>
        <w:tab w:val="left" w:pos="0"/>
        <w:tab w:val="left" w:pos="403"/>
        <w:tab w:val="left" w:pos="518"/>
        <w:tab w:val="left" w:pos="864"/>
        <w:tab w:val="left" w:pos="1786"/>
        <w:tab w:val="left" w:pos="2246"/>
        <w:tab w:val="left" w:pos="2707"/>
      </w:tabs>
      <w:ind w:left="1620"/>
      <w:jc w:val="both"/>
    </w:pPr>
    <w:rPr>
      <w:rFonts w:ascii="Helvetica" w:hAnsi="Helvetica"/>
      <w:sz w:val="22"/>
    </w:rPr>
  </w:style>
  <w:style w:type="paragraph" w:customStyle="1" w:styleId="af7">
    <w:name w:val="內文編號"/>
    <w:basedOn w:val="a1"/>
    <w:pPr>
      <w:tabs>
        <w:tab w:val="num" w:pos="1211"/>
      </w:tabs>
      <w:ind w:leftChars="400" w:left="825" w:hanging="340"/>
    </w:pPr>
  </w:style>
  <w:style w:type="paragraph" w:customStyle="1" w:styleId="Tablebold">
    <w:name w:val="Table bold"/>
    <w:basedOn w:val="a1"/>
    <w:autoRedefine/>
    <w:rPr>
      <w:b/>
    </w:rPr>
  </w:style>
  <w:style w:type="paragraph" w:customStyle="1" w:styleId="af8">
    <w:name w:val="大標題"/>
    <w:basedOn w:val="a1"/>
    <w:autoRedefine/>
    <w:pPr>
      <w:pBdr>
        <w:bottom w:val="single" w:sz="4" w:space="1" w:color="auto"/>
      </w:pBdr>
      <w:ind w:left="560" w:hanging="360"/>
      <w:jc w:val="both"/>
      <w:outlineLvl w:val="0"/>
    </w:pPr>
    <w:rPr>
      <w:rFonts w:ascii="Impact" w:hAnsi="Impact"/>
      <w:i/>
      <w:sz w:val="72"/>
    </w:rPr>
  </w:style>
  <w:style w:type="paragraph" w:customStyle="1" w:styleId="11">
    <w:name w:val="副標題1"/>
    <w:basedOn w:val="a1"/>
    <w:autoRedefine/>
    <w:pPr>
      <w:ind w:left="500" w:hanging="300"/>
      <w:jc w:val="right"/>
      <w:outlineLvl w:val="0"/>
    </w:pPr>
    <w:rPr>
      <w:rFonts w:ascii="Times New Roman" w:hAnsi="Times New Roman"/>
      <w:sz w:val="60"/>
    </w:rPr>
  </w:style>
  <w:style w:type="paragraph" w:customStyle="1" w:styleId="Content">
    <w:name w:val="Content"/>
    <w:basedOn w:val="a1"/>
    <w:pPr>
      <w:spacing w:before="240" w:after="120"/>
      <w:ind w:left="1077"/>
      <w:outlineLvl w:val="0"/>
    </w:pPr>
    <w:rPr>
      <w:rFonts w:ascii="Impact" w:hAnsi="Impact"/>
      <w:sz w:val="40"/>
    </w:rPr>
  </w:style>
  <w:style w:type="paragraph" w:customStyle="1" w:styleId="af9">
    <w:name w:val="参数"/>
    <w:basedOn w:val="a1"/>
    <w:pPr>
      <w:tabs>
        <w:tab w:val="num" w:pos="960"/>
      </w:tabs>
      <w:ind w:left="960" w:hanging="480"/>
    </w:pPr>
  </w:style>
  <w:style w:type="paragraph" w:styleId="Web">
    <w:name w:val="Normal (Web)"/>
    <w:basedOn w:val="a1"/>
    <w:semiHidden/>
    <w:pPr>
      <w:spacing w:before="100" w:beforeAutospacing="1" w:after="100" w:afterAutospacing="1"/>
    </w:pPr>
    <w:rPr>
      <w:rFonts w:ascii="新細明體" w:hAnsi="Times New Roman"/>
      <w:sz w:val="24"/>
      <w:szCs w:val="24"/>
    </w:rPr>
  </w:style>
  <w:style w:type="paragraph" w:customStyle="1" w:styleId="Toc">
    <w:name w:val="Toc"/>
    <w:basedOn w:val="a1"/>
    <w:rPr>
      <w:rFonts w:ascii="Arial Black" w:hAnsi="Arial Black"/>
      <w:sz w:val="48"/>
    </w:rPr>
  </w:style>
  <w:style w:type="paragraph" w:customStyle="1" w:styleId="12">
    <w:name w:val="標題1"/>
    <w:basedOn w:val="a1"/>
    <w:pPr>
      <w:pBdr>
        <w:bottom w:val="single" w:sz="4" w:space="1" w:color="auto"/>
      </w:pBdr>
      <w:spacing w:beforeLines="50"/>
      <w:ind w:leftChars="180" w:left="360"/>
    </w:pPr>
    <w:rPr>
      <w:rFonts w:ascii="Arial Black" w:hAnsi="Arial Black"/>
      <w:iCs/>
      <w:color w:val="000000"/>
      <w:sz w:val="72"/>
    </w:rPr>
  </w:style>
  <w:style w:type="paragraph" w:customStyle="1" w:styleId="TitleSub">
    <w:name w:val="TitleSub"/>
    <w:basedOn w:val="a1"/>
    <w:pPr>
      <w:spacing w:beforeLines="50" w:afterLines="50" w:after="120"/>
      <w:ind w:leftChars="180" w:left="360"/>
      <w:jc w:val="both"/>
    </w:pPr>
    <w:rPr>
      <w:b/>
      <w:bCs/>
      <w:color w:val="5F5F5F"/>
      <w:sz w:val="52"/>
    </w:rPr>
  </w:style>
  <w:style w:type="paragraph" w:customStyle="1" w:styleId="CoverText">
    <w:name w:val="Cover Text"/>
    <w:basedOn w:val="a1"/>
    <w:pPr>
      <w:snapToGrid w:val="0"/>
      <w:ind w:leftChars="180" w:left="360"/>
      <w:jc w:val="both"/>
    </w:pPr>
    <w:rPr>
      <w:color w:val="5F5F5F"/>
      <w:sz w:val="28"/>
    </w:rPr>
  </w:style>
  <w:style w:type="paragraph" w:customStyle="1" w:styleId="covertext2">
    <w:name w:val="cover text2"/>
    <w:basedOn w:val="a1"/>
    <w:pPr>
      <w:adjustRightInd w:val="0"/>
      <w:snapToGrid w:val="0"/>
      <w:ind w:leftChars="190" w:left="380"/>
      <w:jc w:val="both"/>
    </w:pPr>
    <w:rPr>
      <w:rFonts w:cs="Arial"/>
      <w:b/>
      <w:bCs/>
      <w:color w:val="5F5F5F"/>
    </w:rPr>
  </w:style>
  <w:style w:type="paragraph" w:customStyle="1" w:styleId="Rtext">
    <w:name w:val="頁首R text"/>
    <w:basedOn w:val="a7"/>
    <w:pPr>
      <w:pBdr>
        <w:bottom w:val="single" w:sz="6" w:space="2" w:color="auto"/>
      </w:pBdr>
      <w:tabs>
        <w:tab w:val="clear" w:pos="4320"/>
        <w:tab w:val="clear" w:pos="8640"/>
        <w:tab w:val="right" w:pos="9498"/>
      </w:tabs>
      <w:spacing w:before="48"/>
      <w:jc w:val="both"/>
    </w:pPr>
    <w:rPr>
      <w:rFonts w:ascii="Arial Black" w:hAnsi="Arial Black" w:cs="Arial"/>
      <w:b w:val="0"/>
      <w:bCs/>
      <w:color w:val="5F5F5F"/>
      <w:sz w:val="28"/>
    </w:rPr>
  </w:style>
  <w:style w:type="paragraph" w:customStyle="1" w:styleId="Table-Bullet-Sym1">
    <w:name w:val="Table-Bullet-Sym1"/>
    <w:basedOn w:val="Table"/>
    <w:pPr>
      <w:numPr>
        <w:numId w:val="5"/>
      </w:numPr>
      <w:ind w:right="57"/>
    </w:pPr>
    <w:rPr>
      <w:rFonts w:ascii="Times New Roman" w:hAnsi="Times New Roman"/>
      <w:sz w:val="24"/>
    </w:rPr>
  </w:style>
  <w:style w:type="paragraph" w:customStyle="1" w:styleId="NormalNoIndent">
    <w:name w:val="Normal No Indent"/>
    <w:basedOn w:val="a1"/>
    <w:rPr>
      <w:rFonts w:ascii="Times New Roman" w:hAnsi="Times New Roman"/>
      <w:sz w:val="24"/>
    </w:rPr>
  </w:style>
  <w:style w:type="paragraph" w:styleId="afa">
    <w:name w:val="Subtitle"/>
    <w:basedOn w:val="a1"/>
    <w:autoRedefine/>
    <w:qFormat/>
    <w:pPr>
      <w:ind w:left="500" w:hanging="300"/>
      <w:jc w:val="right"/>
      <w:outlineLvl w:val="0"/>
    </w:pPr>
    <w:rPr>
      <w:rFonts w:ascii="Times New Roman" w:hAnsi="Times New Roman"/>
      <w:sz w:val="60"/>
    </w:rPr>
  </w:style>
  <w:style w:type="paragraph" w:customStyle="1" w:styleId="TableTitle">
    <w:name w:val="TableTitle"/>
    <w:basedOn w:val="a1"/>
    <w:pPr>
      <w:spacing w:before="60" w:after="60"/>
      <w:ind w:left="113"/>
    </w:pPr>
    <w:rPr>
      <w:b/>
    </w:rPr>
  </w:style>
  <w:style w:type="paragraph" w:customStyle="1" w:styleId="Noteindent">
    <w:name w:val="Noteindent"/>
    <w:basedOn w:val="a1"/>
    <w:pPr>
      <w:keepLines/>
      <w:shd w:val="clear" w:color="auto" w:fill="E0E0E0"/>
      <w:tabs>
        <w:tab w:val="left" w:pos="2268"/>
      </w:tabs>
      <w:snapToGrid w:val="0"/>
      <w:spacing w:before="200" w:after="120"/>
      <w:ind w:left="2268" w:hanging="680"/>
    </w:pPr>
    <w:rPr>
      <w:i/>
    </w:rPr>
  </w:style>
  <w:style w:type="paragraph" w:customStyle="1" w:styleId="41">
    <w:name w:val="本文4"/>
    <w:pPr>
      <w:spacing w:before="120" w:line="440" w:lineRule="exact"/>
      <w:ind w:left="1831"/>
    </w:pPr>
    <w:rPr>
      <w:rFonts w:ascii="標楷體" w:eastAsia="標楷體"/>
      <w:sz w:val="28"/>
    </w:rPr>
  </w:style>
  <w:style w:type="paragraph" w:customStyle="1" w:styleId="TableCaption">
    <w:name w:val="Table Caption"/>
    <w:basedOn w:val="aa"/>
    <w:pPr>
      <w:widowControl w:val="0"/>
      <w:adjustRightInd w:val="0"/>
      <w:spacing w:before="60" w:after="60" w:line="240" w:lineRule="auto"/>
      <w:jc w:val="center"/>
      <w:textAlignment w:val="baseline"/>
    </w:pPr>
    <w:rPr>
      <w:rFonts w:ascii="Arial" w:eastAsia="新細明體" w:hAnsi="Arial"/>
      <w:b/>
      <w:sz w:val="20"/>
      <w:lang w:val="en-GB" w:eastAsia="en-US"/>
    </w:rPr>
  </w:style>
  <w:style w:type="paragraph" w:customStyle="1" w:styleId="Table-Bullet-1">
    <w:name w:val="Table-Bullet-1"/>
    <w:basedOn w:val="Table"/>
    <w:pPr>
      <w:widowControl w:val="0"/>
      <w:numPr>
        <w:numId w:val="6"/>
      </w:numPr>
      <w:adjustRightInd w:val="0"/>
      <w:textAlignment w:val="baseline"/>
    </w:pPr>
    <w:rPr>
      <w:szCs w:val="24"/>
    </w:rPr>
  </w:style>
  <w:style w:type="paragraph" w:customStyle="1" w:styleId="afb">
    <w:name w:val="表格內文(靠左)"/>
    <w:pPr>
      <w:adjustRightInd w:val="0"/>
      <w:snapToGrid w:val="0"/>
      <w:spacing w:before="60" w:after="60"/>
      <w:ind w:left="113" w:right="113"/>
    </w:pPr>
    <w:rPr>
      <w:rFonts w:eastAsia="標楷體"/>
      <w:sz w:val="28"/>
    </w:rPr>
  </w:style>
  <w:style w:type="paragraph" w:customStyle="1" w:styleId="a0">
    <w:name w:val="樣式 節 段落 + 左右對齊"/>
    <w:basedOn w:val="a1"/>
    <w:pPr>
      <w:widowControl w:val="0"/>
      <w:numPr>
        <w:numId w:val="7"/>
      </w:numPr>
      <w:snapToGrid w:val="0"/>
      <w:spacing w:line="360" w:lineRule="auto"/>
    </w:pPr>
    <w:rPr>
      <w:rFonts w:ascii="Times New Roman" w:hAnsi="Times New Roman" w:cs="新細明體"/>
      <w:sz w:val="28"/>
    </w:rPr>
  </w:style>
  <w:style w:type="paragraph" w:customStyle="1" w:styleId="afc">
    <w:name w:val="章 段落 字元 字元 字元 字元"/>
    <w:autoRedefine/>
    <w:pPr>
      <w:snapToGrid w:val="0"/>
      <w:spacing w:line="360" w:lineRule="auto"/>
      <w:ind w:leftChars="50" w:left="140" w:firstLineChars="207" w:firstLine="580"/>
      <w:jc w:val="both"/>
    </w:pPr>
    <w:rPr>
      <w:rFonts w:eastAsia="標楷體"/>
      <w:noProof/>
      <w:kern w:val="2"/>
      <w:sz w:val="28"/>
      <w:szCs w:val="28"/>
    </w:rPr>
  </w:style>
  <w:style w:type="paragraph" w:customStyle="1" w:styleId="a">
    <w:name w:val="附件"/>
    <w:pPr>
      <w:numPr>
        <w:numId w:val="8"/>
      </w:numPr>
      <w:tabs>
        <w:tab w:val="clear" w:pos="720"/>
        <w:tab w:val="left" w:pos="1120"/>
      </w:tabs>
      <w:ind w:left="400" w:hangingChars="400" w:hanging="400"/>
    </w:pPr>
    <w:rPr>
      <w:rFonts w:eastAsia="標楷體"/>
      <w:sz w:val="28"/>
    </w:rPr>
  </w:style>
  <w:style w:type="paragraph" w:customStyle="1" w:styleId="Document1">
    <w:name w:val="Document 1"/>
    <w:pPr>
      <w:keepNext/>
      <w:keepLines/>
      <w:tabs>
        <w:tab w:val="left" w:pos="-720"/>
      </w:tabs>
    </w:pPr>
    <w:rPr>
      <w:rFonts w:ascii="Courier" w:eastAsia="Times New Roman" w:hAnsi="Courier"/>
      <w:sz w:val="24"/>
    </w:rPr>
  </w:style>
  <w:style w:type="paragraph" w:styleId="afd">
    <w:name w:val="Balloon Text"/>
    <w:basedOn w:val="a1"/>
    <w:semiHidden/>
    <w:rPr>
      <w:rFonts w:eastAsia="新細明體"/>
      <w:sz w:val="18"/>
      <w:szCs w:val="18"/>
    </w:rPr>
  </w:style>
  <w:style w:type="paragraph" w:styleId="afe">
    <w:name w:val="Body Text"/>
    <w:basedOn w:val="a1"/>
    <w:semiHidden/>
    <w:pPr>
      <w:spacing w:after="120"/>
    </w:pPr>
  </w:style>
  <w:style w:type="paragraph" w:styleId="aff">
    <w:name w:val="endnote text"/>
    <w:basedOn w:val="a1"/>
    <w:link w:val="aff0"/>
    <w:uiPriority w:val="99"/>
    <w:unhideWhenUsed/>
    <w:rsid w:val="00825CA0"/>
    <w:pPr>
      <w:snapToGrid w:val="0"/>
    </w:pPr>
  </w:style>
  <w:style w:type="character" w:customStyle="1" w:styleId="aff0">
    <w:name w:val="章節附註文字 字元"/>
    <w:link w:val="aff"/>
    <w:uiPriority w:val="99"/>
    <w:rsid w:val="00825CA0"/>
    <w:rPr>
      <w:rFonts w:ascii="Arial" w:eastAsia="標楷體" w:hAnsi="Arial"/>
    </w:rPr>
  </w:style>
  <w:style w:type="character" w:styleId="aff1">
    <w:name w:val="endnote reference"/>
    <w:uiPriority w:val="99"/>
    <w:unhideWhenUsed/>
    <w:rsid w:val="00825CA0"/>
    <w:rPr>
      <w:vertAlign w:val="superscript"/>
    </w:rPr>
  </w:style>
  <w:style w:type="character" w:styleId="aff2">
    <w:name w:val="FollowedHyperlink"/>
    <w:uiPriority w:val="99"/>
    <w:semiHidden/>
    <w:unhideWhenUsed/>
    <w:rsid w:val="0053782F"/>
    <w:rPr>
      <w:color w:val="800080"/>
      <w:u w:val="single"/>
    </w:rPr>
  </w:style>
  <w:style w:type="table" w:styleId="aff3">
    <w:name w:val="Table Grid"/>
    <w:basedOn w:val="a3"/>
    <w:uiPriority w:val="59"/>
    <w:rsid w:val="002A46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4">
    <w:name w:val="TOC Heading"/>
    <w:basedOn w:val="1"/>
    <w:next w:val="a1"/>
    <w:uiPriority w:val="39"/>
    <w:semiHidden/>
    <w:unhideWhenUsed/>
    <w:qFormat/>
    <w:rsid w:val="005F2135"/>
    <w:pPr>
      <w:keepNext/>
      <w:keepLines/>
      <w:pageBreakBefore w:val="0"/>
      <w:numPr>
        <w:numId w:val="0"/>
      </w:numPr>
      <w:spacing w:before="480" w:after="0" w:line="276" w:lineRule="auto"/>
      <w:outlineLvl w:val="9"/>
    </w:pPr>
    <w:rPr>
      <w:rFonts w:ascii="Cambria" w:eastAsia="新細明體" w:hAnsi="Cambria"/>
      <w:b/>
      <w:bCs/>
      <w:color w:val="365F91"/>
      <w:sz w:val="28"/>
      <w:szCs w:val="28"/>
    </w:rPr>
  </w:style>
  <w:style w:type="paragraph" w:styleId="aff5">
    <w:name w:val="List Paragraph"/>
    <w:basedOn w:val="a1"/>
    <w:uiPriority w:val="34"/>
    <w:qFormat/>
    <w:rsid w:val="00E0792C"/>
    <w:pPr>
      <w:ind w:leftChars="200" w:left="480"/>
    </w:pPr>
  </w:style>
  <w:style w:type="paragraph" w:styleId="aff6">
    <w:name w:val="annotation subject"/>
    <w:basedOn w:val="ac"/>
    <w:next w:val="ac"/>
    <w:link w:val="aff7"/>
    <w:uiPriority w:val="99"/>
    <w:semiHidden/>
    <w:unhideWhenUsed/>
    <w:rsid w:val="003B26BC"/>
    <w:pPr>
      <w:spacing w:before="120" w:line="280" w:lineRule="atLeast"/>
      <w:ind w:left="680"/>
    </w:pPr>
    <w:rPr>
      <w:b/>
      <w:bCs/>
    </w:rPr>
  </w:style>
  <w:style w:type="character" w:customStyle="1" w:styleId="aff7">
    <w:name w:val="註解主旨 字元"/>
    <w:basedOn w:val="ad"/>
    <w:link w:val="aff6"/>
    <w:uiPriority w:val="99"/>
    <w:semiHidden/>
    <w:rsid w:val="003B26BC"/>
    <w:rPr>
      <w:rFonts w:ascii="Arial" w:eastAsia="標楷體" w:hAnsi="Arial"/>
      <w:b/>
      <w:bCs/>
    </w:rPr>
  </w:style>
  <w:style w:type="table" w:styleId="aff8">
    <w:name w:val="Colorful Grid"/>
    <w:basedOn w:val="a3"/>
    <w:uiPriority w:val="29"/>
    <w:qFormat/>
    <w:rsid w:val="003B26BC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-1">
    <w:name w:val="Light Shading Accent 1"/>
    <w:basedOn w:val="a3"/>
    <w:uiPriority w:val="30"/>
    <w:qFormat/>
    <w:rsid w:val="003B26BC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3">
    <w:name w:val="Medium List 1"/>
    <w:basedOn w:val="a3"/>
    <w:uiPriority w:val="60"/>
    <w:rsid w:val="003B26BC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新細明體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-5">
    <w:name w:val="Light Shading Accent 5"/>
    <w:basedOn w:val="a3"/>
    <w:uiPriority w:val="60"/>
    <w:rsid w:val="003B26BC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apple-converted-space">
    <w:name w:val="apple-converted-space"/>
    <w:basedOn w:val="a2"/>
    <w:rsid w:val="003B26BC"/>
  </w:style>
  <w:style w:type="paragraph" w:styleId="aff9">
    <w:name w:val="Revision"/>
    <w:hidden/>
    <w:uiPriority w:val="99"/>
    <w:semiHidden/>
    <w:rsid w:val="00697E28"/>
    <w:rPr>
      <w:rFonts w:ascii="Arial" w:eastAsia="標楷體" w:hAnsi="Arial"/>
    </w:rPr>
  </w:style>
  <w:style w:type="paragraph" w:styleId="affa">
    <w:name w:val="footnote text"/>
    <w:basedOn w:val="a1"/>
    <w:link w:val="affb"/>
    <w:uiPriority w:val="99"/>
    <w:unhideWhenUsed/>
    <w:rsid w:val="003C42EF"/>
    <w:pPr>
      <w:snapToGrid w:val="0"/>
    </w:pPr>
  </w:style>
  <w:style w:type="character" w:customStyle="1" w:styleId="affb">
    <w:name w:val="註腳文字 字元"/>
    <w:basedOn w:val="a2"/>
    <w:link w:val="affa"/>
    <w:uiPriority w:val="99"/>
    <w:rsid w:val="003C42EF"/>
    <w:rPr>
      <w:rFonts w:ascii="Arial" w:eastAsia="標楷體" w:hAnsi="Arial"/>
    </w:rPr>
  </w:style>
  <w:style w:type="character" w:styleId="affc">
    <w:name w:val="footnote reference"/>
    <w:basedOn w:val="a2"/>
    <w:uiPriority w:val="99"/>
    <w:unhideWhenUsed/>
    <w:rsid w:val="003C42E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1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6383">
              <w:marLeft w:val="-9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047236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9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51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127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23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943091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0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13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12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53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4" Type="http://schemas.openxmlformats.org/officeDocument/2006/relationships/image" Target="media/image10.png"/><Relationship Id="rId1" Type="http://schemas.openxmlformats.org/officeDocument/2006/relationships/image" Target="media/image9.wmf"/><Relationship Id="rId2" Type="http://schemas.openxmlformats.org/officeDocument/2006/relationships/oleObject" Target="embeddings/oleObject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685108\Application%20Data\Microsoft\Templates\WEb%20Specification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B2908B-503F-D64B-B825-F4F16305A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Settings\685108\Application Data\Microsoft\Templates\WEb Specification.dot</Template>
  <TotalTime>119</TotalTime>
  <Pages>5</Pages>
  <Words>113</Words>
  <Characters>647</Characters>
  <Application>Microsoft Macintosh Word</Application>
  <DocSecurity>0</DocSecurity>
  <Lines>5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>Project Name</vt:lpstr>
    </vt:vector>
  </TitlesOfParts>
  <Company/>
  <LinksUpToDate>false</LinksUpToDate>
  <CharactersWithSpaces>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Name</dc:title>
  <dc:subject>Software Requirement Specification</dc:subject>
  <dc:creator>Marco</dc:creator>
  <cp:lastModifiedBy>Microsoft Office 使用者</cp:lastModifiedBy>
  <cp:revision>175</cp:revision>
  <cp:lastPrinted>2014-12-25T08:59:00Z</cp:lastPrinted>
  <dcterms:created xsi:type="dcterms:W3CDTF">2016-07-08T04:54:00Z</dcterms:created>
  <dcterms:modified xsi:type="dcterms:W3CDTF">2016-10-01T08:23:00Z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ed by">
    <vt:lpwstr>Charles Lee</vt:lpwstr>
  </property>
  <property fmtid="{D5CDD505-2E9C-101B-9397-08002B2CF9AE}" pid="3" name="Department">
    <vt:lpwstr>研究發展處</vt:lpwstr>
  </property>
  <property fmtid="{D5CDD505-2E9C-101B-9397-08002B2CF9AE}" pid="4" name="系統名稱">
    <vt:lpwstr>Project Name</vt:lpwstr>
  </property>
  <property fmtid="{D5CDD505-2E9C-101B-9397-08002B2CF9AE}" pid="5" name="文件編號">
    <vt:lpwstr>XXXXX-XXX</vt:lpwstr>
  </property>
  <property fmtid="{D5CDD505-2E9C-101B-9397-08002B2CF9AE}" pid="6" name="專案代號">
    <vt:lpwstr>XXXXX</vt:lpwstr>
  </property>
</Properties>
</file>